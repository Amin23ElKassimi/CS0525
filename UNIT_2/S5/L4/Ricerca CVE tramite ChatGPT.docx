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DE35" w14:textId="733C9AC6" w:rsidR="00D4304F" w:rsidRPr="0059296A" w:rsidRDefault="0059296A">
      <w:pPr>
        <w:pStyle w:val="Heading1"/>
        <w:rPr>
          <w:lang w:val="it-IT"/>
        </w:rPr>
      </w:pPr>
      <w:r w:rsidRPr="0059296A">
        <w:rPr>
          <w:b/>
          <w:bCs/>
          <w:lang w:val="it-IT"/>
        </w:rPr>
        <w:t>Ricerca</w:t>
      </w:r>
      <w:r w:rsidRPr="0059296A">
        <w:rPr>
          <w:b/>
          <w:bCs/>
          <w:lang w:val="it-IT"/>
        </w:rPr>
        <w:t xml:space="preserve"> CVE tramite ChatGPT</w:t>
      </w:r>
    </w:p>
    <w:p w14:paraId="39064FAD" w14:textId="103836D5" w:rsidR="00D4304F" w:rsidRPr="0059296A" w:rsidRDefault="00804903" w:rsidP="00804903">
      <w:pPr>
        <w:rPr>
          <w:lang w:val="it-IT"/>
        </w:rPr>
      </w:pPr>
      <w:r>
        <w:rPr>
          <w:lang w:val="it-IT"/>
        </w:rPr>
        <w:t>S</w:t>
      </w:r>
      <w:r w:rsidRPr="00804903">
        <w:rPr>
          <w:lang w:val="it-IT"/>
        </w:rPr>
        <w:t>crivere un prompt per ChatGPT che vi permetta di ottenere informazioni dettagliate</w:t>
      </w:r>
      <w:r>
        <w:rPr>
          <w:lang w:val="it-IT"/>
        </w:rPr>
        <w:t xml:space="preserve"> </w:t>
      </w:r>
      <w:r w:rsidRPr="00804903">
        <w:rPr>
          <w:lang w:val="it-IT"/>
        </w:rPr>
        <w:t>sulle tecniche di social engineering</w:t>
      </w:r>
    </w:p>
    <w:p w14:paraId="5AB17BAF" w14:textId="77777777" w:rsidR="00804903" w:rsidRPr="0059296A" w:rsidRDefault="00804903" w:rsidP="00804903">
      <w:pPr>
        <w:pStyle w:val="Heading2"/>
        <w:rPr>
          <w:lang w:val="it-IT"/>
        </w:rPr>
      </w:pPr>
      <w:r w:rsidRPr="0059296A">
        <w:rPr>
          <w:lang w:val="it-IT"/>
        </w:rPr>
        <w:t>Obiettivo:</w:t>
      </w:r>
    </w:p>
    <w:p w14:paraId="65E2DD4F" w14:textId="77777777" w:rsidR="00804903" w:rsidRPr="00804903" w:rsidRDefault="00804903" w:rsidP="00804903">
      <w:pPr>
        <w:rPr>
          <w:lang w:val="it-IT"/>
        </w:rPr>
      </w:pPr>
      <w:r>
        <w:rPr>
          <w:lang w:val="it-IT"/>
        </w:rPr>
        <w:t xml:space="preserve">Capire quali sono </w:t>
      </w:r>
      <w:r w:rsidRPr="00804903">
        <w:rPr>
          <w:lang w:val="it-IT"/>
        </w:rPr>
        <w:t xml:space="preserve">le tecniche di social engineering piu letali </w:t>
      </w:r>
      <w:r>
        <w:rPr>
          <w:lang w:val="it-IT"/>
        </w:rPr>
        <w:t xml:space="preserve"> i</w:t>
      </w:r>
      <w:r w:rsidRPr="00804903">
        <w:rPr>
          <w:lang w:val="it-IT"/>
        </w:rPr>
        <w:t xml:space="preserve">n italia in questo periodo </w:t>
      </w:r>
      <w:r>
        <w:rPr>
          <w:lang w:val="it-IT"/>
        </w:rPr>
        <w:t xml:space="preserve">dove l’IA ha </w:t>
      </w:r>
      <w:r w:rsidRPr="00804903">
        <w:rPr>
          <w:lang w:val="it-IT"/>
        </w:rPr>
        <w:t>aumenta</w:t>
      </w:r>
      <w:r>
        <w:rPr>
          <w:lang w:val="it-IT"/>
        </w:rPr>
        <w:t>to</w:t>
      </w:r>
      <w:r w:rsidRPr="00804903">
        <w:rPr>
          <w:lang w:val="it-IT"/>
        </w:rPr>
        <w:t xml:space="preserve"> realismo e scala</w:t>
      </w:r>
      <w:r>
        <w:rPr>
          <w:lang w:val="it-IT"/>
        </w:rPr>
        <w:t>.</w:t>
      </w:r>
    </w:p>
    <w:p w14:paraId="77295A0F" w14:textId="77777777" w:rsidR="00804903" w:rsidRPr="0059296A" w:rsidRDefault="00804903" w:rsidP="00804903">
      <w:pPr>
        <w:pStyle w:val="Heading2"/>
        <w:rPr>
          <w:lang w:val="it-IT"/>
        </w:rPr>
      </w:pPr>
      <w:r>
        <w:rPr>
          <w:lang w:val="it-IT"/>
        </w:rPr>
        <w:t>Prompt Input</w:t>
      </w:r>
      <w:r w:rsidRPr="0059296A">
        <w:rPr>
          <w:lang w:val="it-IT"/>
        </w:rPr>
        <w:t>:</w:t>
      </w:r>
    </w:p>
    <w:p w14:paraId="245A20D4" w14:textId="30AA362A" w:rsidR="00804903" w:rsidRPr="00804903" w:rsidRDefault="00804903" w:rsidP="00804903">
      <w:pPr>
        <w:rPr>
          <w:lang w:val="it-IT"/>
        </w:rPr>
      </w:pPr>
      <w:r w:rsidRPr="00804903">
        <w:rPr>
          <w:lang w:val="it-IT"/>
        </w:rPr>
        <w:t>In italia in questo periodo dell'AI quali sono le tecniche di social enginnering piu letali del momento che ha segnalato la polizia postale e gli enti pubblici?</w:t>
      </w:r>
    </w:p>
    <w:p w14:paraId="22C6380B" w14:textId="77777777" w:rsidR="00804903" w:rsidRPr="0059296A" w:rsidRDefault="00804903" w:rsidP="00804903">
      <w:pPr>
        <w:pStyle w:val="Heading2"/>
        <w:rPr>
          <w:lang w:val="it-IT"/>
        </w:rPr>
      </w:pPr>
      <w:r w:rsidRPr="00804903">
        <w:rPr>
          <w:lang w:val="it-IT"/>
        </w:rPr>
        <w:t>Outpu</w:t>
      </w:r>
      <w:r>
        <w:rPr>
          <w:lang w:val="it-IT"/>
        </w:rPr>
        <w:t xml:space="preserve"> dell’IA </w:t>
      </w:r>
      <w:r w:rsidRPr="0059296A">
        <w:rPr>
          <w:lang w:val="it-IT"/>
        </w:rPr>
        <w:t>:</w:t>
      </w:r>
    </w:p>
    <w:p w14:paraId="2960BC90" w14:textId="77777777" w:rsidR="00804903" w:rsidRPr="00804903" w:rsidRDefault="00804903" w:rsidP="00804903">
      <w:pPr>
        <w:rPr>
          <w:lang w:val="it-IT"/>
        </w:rPr>
      </w:pPr>
      <w:r w:rsidRPr="00804903">
        <w:rPr>
          <w:lang w:val="it-IT"/>
        </w:rPr>
        <w:t xml:space="preserve">In Italia, </w:t>
      </w:r>
      <w:r w:rsidRPr="00804903">
        <w:rPr>
          <w:i/>
          <w:iCs/>
          <w:lang w:val="it-IT"/>
        </w:rPr>
        <w:t>in questo periodo “AI-boosted”</w:t>
      </w:r>
      <w:r w:rsidRPr="00804903">
        <w:rPr>
          <w:lang w:val="it-IT"/>
        </w:rPr>
        <w:t xml:space="preserve">, le tecniche di social engineering che stanno facendo più danni (e che ricorrono spesso negli avvisi di enti pubblici) ruotano quasi tutte attorno a </w:t>
      </w:r>
      <w:r w:rsidRPr="00804903">
        <w:rPr>
          <w:b/>
          <w:bCs/>
          <w:lang w:val="it-IT"/>
        </w:rPr>
        <w:t>impersonificazione + urgenza + canale “comodo” (SMS/WhatsApp/mail)</w:t>
      </w:r>
      <w:r w:rsidRPr="00804903">
        <w:rPr>
          <w:lang w:val="it-IT"/>
        </w:rPr>
        <w:t>.</w:t>
      </w:r>
    </w:p>
    <w:p w14:paraId="7F2EAD7C" w14:textId="77777777" w:rsidR="00804903" w:rsidRPr="00804903" w:rsidRDefault="00804903" w:rsidP="00804903">
      <w:pPr>
        <w:rPr>
          <w:b/>
          <w:bCs/>
          <w:lang w:val="it-IT"/>
        </w:rPr>
      </w:pPr>
      <w:r w:rsidRPr="00804903">
        <w:rPr>
          <w:b/>
          <w:bCs/>
          <w:lang w:val="it-IT"/>
        </w:rPr>
        <w:t>Le più “letali” che vengono segnalate di frequente</w:t>
      </w:r>
    </w:p>
    <w:p w14:paraId="3CC271B2" w14:textId="77777777" w:rsidR="00804903" w:rsidRPr="00804903" w:rsidRDefault="00804903" w:rsidP="00804903">
      <w:pPr>
        <w:rPr>
          <w:lang w:val="it-IT"/>
        </w:rPr>
      </w:pPr>
      <w:r w:rsidRPr="00804903">
        <w:rPr>
          <w:b/>
          <w:bCs/>
          <w:lang w:val="it-IT"/>
        </w:rPr>
        <w:t>1) Smishing (SMS truffa) a tema INPS / rimborsi / sospensioni</w:t>
      </w:r>
    </w:p>
    <w:p w14:paraId="0A90990D" w14:textId="77777777" w:rsidR="00804903" w:rsidRPr="00804903" w:rsidRDefault="00804903" w:rsidP="00804903">
      <w:pPr>
        <w:numPr>
          <w:ilvl w:val="0"/>
          <w:numId w:val="21"/>
        </w:numPr>
        <w:rPr>
          <w:lang w:val="it-IT"/>
        </w:rPr>
      </w:pPr>
      <w:r w:rsidRPr="00804903">
        <w:rPr>
          <w:lang w:val="it-IT"/>
        </w:rPr>
        <w:t>Messaggi “urgenti” su pagamenti, bonus, pratiche bloccate, ecc. con invito ad aprire un link e inserire dati o caricare documenti.</w:t>
      </w:r>
    </w:p>
    <w:p w14:paraId="684C43F6" w14:textId="77777777" w:rsidR="00804903" w:rsidRPr="00804903" w:rsidRDefault="00804903" w:rsidP="00804903">
      <w:pPr>
        <w:numPr>
          <w:ilvl w:val="0"/>
          <w:numId w:val="21"/>
        </w:numPr>
        <w:rPr>
          <w:lang w:val="en-GB"/>
        </w:rPr>
      </w:pPr>
      <w:r w:rsidRPr="00804903">
        <w:rPr>
          <w:lang w:val="it-IT"/>
        </w:rPr>
        <w:t xml:space="preserve">Nota pratica: INPS ha ribadito che i loro SMS hanno funzione informativa e </w:t>
      </w:r>
      <w:r w:rsidRPr="00804903">
        <w:rPr>
          <w:b/>
          <w:bCs/>
          <w:lang w:val="it-IT"/>
        </w:rPr>
        <w:t>non contengono link cliccabili</w:t>
      </w:r>
      <w:r w:rsidRPr="00804903">
        <w:rPr>
          <w:lang w:val="it-IT"/>
        </w:rPr>
        <w:t xml:space="preserve">. </w:t>
      </w:r>
      <w:hyperlink r:id="rId7" w:tgtFrame="_blank" w:history="1">
        <w:r w:rsidRPr="00804903">
          <w:rPr>
            <w:rStyle w:val="Hyperlink"/>
            <w:lang w:val="en-GB"/>
          </w:rPr>
          <w:t>INPS Official Site+1</w:t>
        </w:r>
      </w:hyperlink>
    </w:p>
    <w:p w14:paraId="50D83611" w14:textId="77777777" w:rsidR="00804903" w:rsidRPr="00804903" w:rsidRDefault="00804903" w:rsidP="00804903">
      <w:pPr>
        <w:numPr>
          <w:ilvl w:val="0"/>
          <w:numId w:val="21"/>
        </w:numPr>
        <w:rPr>
          <w:lang w:val="en-GB"/>
        </w:rPr>
      </w:pPr>
      <w:r w:rsidRPr="00804903">
        <w:rPr>
          <w:lang w:val="it-IT"/>
        </w:rPr>
        <w:t xml:space="preserve">INPS ha anche avviato campagne dedicate contro phishing/smishing.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"https://www.inps.it/it/it/inps-comunica/notizie/dettaglio-news-page.news.2025.05.truffe-avviata-campagna-email-dell-inps-contro-phishing-e-smishing.html?utm_source=chatgpt.com"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INPS Official Site</w:t>
      </w:r>
      <w:r w:rsidRPr="00804903">
        <w:rPr>
          <w:lang w:val="it-IT"/>
        </w:rPr>
        <w:fldChar w:fldCharType="end"/>
      </w:r>
    </w:p>
    <w:p w14:paraId="119F1421" w14:textId="77777777" w:rsidR="00804903" w:rsidRPr="00804903" w:rsidRDefault="00804903" w:rsidP="00804903">
      <w:pPr>
        <w:rPr>
          <w:lang w:val="it-IT"/>
        </w:rPr>
      </w:pPr>
      <w:r w:rsidRPr="00804903">
        <w:rPr>
          <w:b/>
          <w:bCs/>
          <w:lang w:val="it-IT"/>
        </w:rPr>
        <w:lastRenderedPageBreak/>
        <w:t>2) Phishing “PagoPA / pagamenti / multe” (spesso con brand credibili)</w:t>
      </w:r>
    </w:p>
    <w:p w14:paraId="1ED3E352" w14:textId="77777777" w:rsidR="00804903" w:rsidRPr="00804903" w:rsidRDefault="00804903" w:rsidP="00804903">
      <w:pPr>
        <w:numPr>
          <w:ilvl w:val="0"/>
          <w:numId w:val="22"/>
        </w:numPr>
        <w:rPr>
          <w:lang w:val="it-IT"/>
        </w:rPr>
      </w:pPr>
      <w:r w:rsidRPr="00804903">
        <w:rPr>
          <w:lang w:val="it-IT"/>
        </w:rPr>
        <w:t>Email e landing page che imitano PagoPA o servizi di pagamento per farti “regolarizzare” subito.</w:t>
      </w:r>
    </w:p>
    <w:p w14:paraId="41C49682" w14:textId="77777777" w:rsidR="00804903" w:rsidRPr="00804903" w:rsidRDefault="00804903" w:rsidP="00804903">
      <w:pPr>
        <w:numPr>
          <w:ilvl w:val="0"/>
          <w:numId w:val="22"/>
        </w:numPr>
        <w:rPr>
          <w:lang w:val="en-GB"/>
        </w:rPr>
      </w:pPr>
      <w:r w:rsidRPr="00804903">
        <w:rPr>
          <w:lang w:val="it-IT"/>
        </w:rPr>
        <w:t xml:space="preserve">CERT-AgID ha segnalato un aumento consistente di campagne a tema PagoPA (con numeri e trend esplicitati).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"https://cert-agid.gov.it/?utm_source=chatgpt.com"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CERT-AGID</w:t>
      </w:r>
      <w:r w:rsidRPr="00804903">
        <w:rPr>
          <w:lang w:val="it-IT"/>
        </w:rPr>
        <w:fldChar w:fldCharType="end"/>
      </w:r>
    </w:p>
    <w:p w14:paraId="2DCECB46" w14:textId="77777777" w:rsidR="00804903" w:rsidRPr="00804903" w:rsidRDefault="00804903" w:rsidP="00804903">
      <w:pPr>
        <w:numPr>
          <w:ilvl w:val="0"/>
          <w:numId w:val="22"/>
        </w:numPr>
        <w:rPr>
          <w:lang w:val="en-GB"/>
        </w:rPr>
      </w:pPr>
      <w:r w:rsidRPr="00804903">
        <w:rPr>
          <w:lang w:val="it-IT"/>
        </w:rPr>
        <w:t xml:space="preserve">Esempi di report settimanali che parlano di boom di phishing a tema pagamenti/PagoPA.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"https://www.securityinfo.it/2025/12/01/cert-agid-22-28-novembre-boom-phishing-pagopa-malware-sms/?utm_source=chatgpt.com"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Securityinfo.it</w:t>
      </w:r>
      <w:r w:rsidRPr="00804903">
        <w:rPr>
          <w:lang w:val="it-IT"/>
        </w:rPr>
        <w:fldChar w:fldCharType="end"/>
      </w:r>
    </w:p>
    <w:p w14:paraId="7159124B" w14:textId="77777777" w:rsidR="00804903" w:rsidRPr="00804903" w:rsidRDefault="00804903" w:rsidP="00804903">
      <w:pPr>
        <w:rPr>
          <w:lang w:val="it-IT"/>
        </w:rPr>
      </w:pPr>
      <w:r w:rsidRPr="00804903">
        <w:rPr>
          <w:b/>
          <w:bCs/>
          <w:lang w:val="it-IT"/>
        </w:rPr>
        <w:t>3) Phishing a tema SPID / identità digitale</w:t>
      </w:r>
    </w:p>
    <w:p w14:paraId="011FCD99" w14:textId="77777777" w:rsidR="00804903" w:rsidRPr="00804903" w:rsidRDefault="00804903" w:rsidP="00804903">
      <w:pPr>
        <w:numPr>
          <w:ilvl w:val="0"/>
          <w:numId w:val="23"/>
        </w:numPr>
        <w:rPr>
          <w:lang w:val="it-IT"/>
        </w:rPr>
      </w:pPr>
      <w:r w:rsidRPr="00804903">
        <w:rPr>
          <w:lang w:val="it-IT"/>
        </w:rPr>
        <w:t>“Aggiorna SPID”, “verifica account”, “sospensione imminente”: obiettivo = rubare credenziali e spesso fare escalation su servizi collegati.</w:t>
      </w:r>
    </w:p>
    <w:p w14:paraId="3C1F0DEC" w14:textId="77777777" w:rsidR="00804903" w:rsidRPr="00804903" w:rsidRDefault="00804903" w:rsidP="00804903">
      <w:pPr>
        <w:numPr>
          <w:ilvl w:val="0"/>
          <w:numId w:val="23"/>
        </w:numPr>
        <w:rPr>
          <w:lang w:val="en-GB"/>
        </w:rPr>
      </w:pPr>
      <w:r w:rsidRPr="00804903">
        <w:rPr>
          <w:lang w:val="it-IT"/>
        </w:rPr>
        <w:t xml:space="preserve">Campagna segnalata dal CERT-AgID/AgID su phishing SPID che sfrutta nome/logo istituzionali.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"https://www.agid.gov.it/en/node/335?utm_source=chatgpt.com"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proofErr w:type="spellStart"/>
      <w:r w:rsidRPr="00804903">
        <w:rPr>
          <w:rStyle w:val="Hyperlink"/>
          <w:lang w:val="en-GB"/>
        </w:rPr>
        <w:t>AgID</w:t>
      </w:r>
      <w:proofErr w:type="spellEnd"/>
      <w:r w:rsidRPr="00804903">
        <w:rPr>
          <w:lang w:val="it-IT"/>
        </w:rPr>
        <w:fldChar w:fldCharType="end"/>
      </w:r>
    </w:p>
    <w:p w14:paraId="0E65D814" w14:textId="77777777" w:rsidR="00804903" w:rsidRPr="00804903" w:rsidRDefault="00804903" w:rsidP="00804903">
      <w:pPr>
        <w:rPr>
          <w:lang w:val="it-IT"/>
        </w:rPr>
      </w:pPr>
      <w:r w:rsidRPr="00804903">
        <w:rPr>
          <w:b/>
          <w:bCs/>
          <w:lang w:val="it-IT"/>
        </w:rPr>
        <w:t>4) “Finta autorità” (Ministeri/ACN/Polizia) + minaccia legale</w:t>
      </w:r>
    </w:p>
    <w:p w14:paraId="741F1ED3" w14:textId="77777777" w:rsidR="00804903" w:rsidRPr="00804903" w:rsidRDefault="00804903" w:rsidP="00804903">
      <w:pPr>
        <w:numPr>
          <w:ilvl w:val="0"/>
          <w:numId w:val="24"/>
        </w:numPr>
        <w:rPr>
          <w:lang w:val="it-IT"/>
        </w:rPr>
      </w:pPr>
      <w:r w:rsidRPr="00804903">
        <w:rPr>
          <w:lang w:val="it-IT"/>
        </w:rPr>
        <w:t>Mail che simulano comunicazioni ufficiali: “mandato”, “indagine”, “violazioni”, con allegati/link per “visionare gli atti”.</w:t>
      </w:r>
    </w:p>
    <w:p w14:paraId="68EE8142" w14:textId="77777777" w:rsidR="00804903" w:rsidRPr="00804903" w:rsidRDefault="00804903" w:rsidP="00804903">
      <w:pPr>
        <w:numPr>
          <w:ilvl w:val="0"/>
          <w:numId w:val="24"/>
        </w:numPr>
        <w:rPr>
          <w:lang w:val="en-GB"/>
        </w:rPr>
      </w:pPr>
      <w:r w:rsidRPr="00804903">
        <w:rPr>
          <w:lang w:val="it-IT"/>
        </w:rPr>
        <w:t xml:space="preserve">Esempio tipico: uso improprio di loghi e firme di enti (ACN/Polizia) per spaventare e far cliccare.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"https://www.cybersecurity360.it/news/phishing-ai-danni-dellagenzia-per-la-cybersicurezza-nazionale-torna-la-frode-dei-falsi-mandati-giudiziari/?utm_source=chatgpt.com"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Cyber Security 360</w:t>
      </w:r>
      <w:r w:rsidRPr="00804903">
        <w:rPr>
          <w:lang w:val="it-IT"/>
        </w:rPr>
        <w:fldChar w:fldCharType="end"/>
      </w:r>
    </w:p>
    <w:p w14:paraId="20E19D84" w14:textId="77777777" w:rsidR="00804903" w:rsidRPr="00804903" w:rsidRDefault="00804903" w:rsidP="00804903">
      <w:pPr>
        <w:numPr>
          <w:ilvl w:val="0"/>
          <w:numId w:val="24"/>
        </w:numPr>
        <w:rPr>
          <w:lang w:val="en-GB"/>
        </w:rPr>
      </w:pPr>
      <w:r w:rsidRPr="00804903">
        <w:rPr>
          <w:lang w:val="it-IT"/>
        </w:rPr>
        <w:t xml:space="preserve">Il filone “finto Ministero” su target PA/enti è stato segnalato anche in contesti di campagne verso organizzazioni governative.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"https://www.cybertrends.it/phishing-contro-enti-governativi-attenzione-a-false-e-mail-del-ministero/?utm_source=chatgpt.com"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Rivista Cybersecurity Trends</w:t>
      </w:r>
      <w:r w:rsidRPr="00804903">
        <w:rPr>
          <w:lang w:val="it-IT"/>
        </w:rPr>
        <w:fldChar w:fldCharType="end"/>
      </w:r>
    </w:p>
    <w:p w14:paraId="0A6490F2" w14:textId="77777777" w:rsidR="00804903" w:rsidRPr="00804903" w:rsidRDefault="00804903" w:rsidP="00804903">
      <w:pPr>
        <w:rPr>
          <w:lang w:val="it-IT"/>
        </w:rPr>
      </w:pPr>
      <w:r w:rsidRPr="00804903">
        <w:rPr>
          <w:b/>
          <w:bCs/>
          <w:lang w:val="it-IT"/>
        </w:rPr>
        <w:t>5) Vishing potenziato dall’AI (voce clonata) e deepfake “di fiducia”</w:t>
      </w:r>
    </w:p>
    <w:p w14:paraId="4F194C09" w14:textId="77777777" w:rsidR="00804903" w:rsidRPr="00804903" w:rsidRDefault="00804903" w:rsidP="00804903">
      <w:pPr>
        <w:numPr>
          <w:ilvl w:val="0"/>
          <w:numId w:val="25"/>
        </w:numPr>
        <w:rPr>
          <w:lang w:val="it-IT"/>
        </w:rPr>
      </w:pPr>
      <w:r w:rsidRPr="00804903">
        <w:rPr>
          <w:lang w:val="it-IT"/>
        </w:rPr>
        <w:t>Telefonate/voice note dove “sembra” il capo, il collega, il familiare: richiesta urgente di bonifico, codici OTP, cambio IBAN, dati.</w:t>
      </w:r>
    </w:p>
    <w:p w14:paraId="1886D0FC" w14:textId="77777777" w:rsidR="00804903" w:rsidRPr="00804903" w:rsidRDefault="00804903" w:rsidP="00804903">
      <w:pPr>
        <w:numPr>
          <w:ilvl w:val="0"/>
          <w:numId w:val="25"/>
        </w:numPr>
        <w:rPr>
          <w:lang w:val="en-GB"/>
        </w:rPr>
      </w:pPr>
      <w:r w:rsidRPr="00804903">
        <w:rPr>
          <w:lang w:val="it-IT"/>
        </w:rPr>
        <w:lastRenderedPageBreak/>
        <w:t xml:space="preserve">La Polizia/Commissariati (canali social ufficiali) stanno martellando sul tema “voci e volti creati dall’AI” usati per truffe.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"https://www.facebook.com/commissariatodips/posts/%EF%B8%8F-attenzione-alle-truffe-%EF%B8%8F%EF%B8%8F-lintelligenza-artificiale-sta-dando-un-volto-nuovo-a/1158123653144456/?utm_source=chatgpt.com"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Facebook</w:t>
      </w:r>
      <w:r w:rsidRPr="00804903">
        <w:rPr>
          <w:lang w:val="it-IT"/>
        </w:rPr>
        <w:fldChar w:fldCharType="end"/>
      </w:r>
    </w:p>
    <w:p w14:paraId="070C139D" w14:textId="77777777" w:rsidR="00804903" w:rsidRPr="00804903" w:rsidRDefault="00804903" w:rsidP="00804903">
      <w:pPr>
        <w:numPr>
          <w:ilvl w:val="0"/>
          <w:numId w:val="25"/>
        </w:numPr>
        <w:rPr>
          <w:lang w:val="en-GB"/>
        </w:rPr>
      </w:pPr>
      <w:r w:rsidRPr="00804903">
        <w:rPr>
          <w:lang w:val="it-IT"/>
        </w:rPr>
        <w:t xml:space="preserve">In parallelo, ACN ha evidenziato lo scenario 2025 segnato dall’uso malevolo dell’AI (contesto generale ma coerente con questo trend). </w:t>
      </w:r>
      <w:r w:rsidRPr="00804903">
        <w:rPr>
          <w:lang w:val="en-GB"/>
        </w:rPr>
        <w:fldChar w:fldCharType="begin"/>
      </w:r>
      <w:r w:rsidRPr="00804903">
        <w:rPr>
          <w:lang w:val="it-IT"/>
        </w:rPr>
        <w:instrText>HYPERLINK "https://www.acn.gov.it/portale/w/il-2025-lo-scenario-della-cybersecurithy-sara-contrassegnato-dall-uso-malevolo-dell-ia?utm_source=chatgpt.com" \t "_blank"</w:instrText>
      </w:r>
      <w:r w:rsidRPr="00804903">
        <w:rPr>
          <w:lang w:val="en-GB"/>
        </w:rPr>
      </w:r>
      <w:r w:rsidRPr="00804903">
        <w:rPr>
          <w:lang w:val="en-GB"/>
        </w:rPr>
        <w:fldChar w:fldCharType="separate"/>
      </w:r>
      <w:r w:rsidRPr="00804903">
        <w:rPr>
          <w:rStyle w:val="Hyperlink"/>
          <w:lang w:val="en-GB"/>
        </w:rPr>
        <w:t>ACN</w:t>
      </w:r>
      <w:r w:rsidRPr="00804903">
        <w:rPr>
          <w:lang w:val="it-IT"/>
        </w:rPr>
        <w:fldChar w:fldCharType="end"/>
      </w:r>
    </w:p>
    <w:p w14:paraId="75592D1F" w14:textId="77777777" w:rsidR="00804903" w:rsidRPr="00804903" w:rsidRDefault="00804903" w:rsidP="00804903">
      <w:pPr>
        <w:rPr>
          <w:lang w:val="en-GB"/>
        </w:rPr>
      </w:pPr>
      <w:r w:rsidRPr="00804903">
        <w:rPr>
          <w:lang w:val="en-GB"/>
        </w:rPr>
        <w:pict w14:anchorId="0E1D0DCC">
          <v:rect id="_x0000_i1065" style="width:0;height:1.5pt" o:hralign="center" o:hrstd="t" o:hr="t" fillcolor="#a0a0a0" stroked="f"/>
        </w:pict>
      </w:r>
    </w:p>
    <w:p w14:paraId="7924FC37" w14:textId="77777777" w:rsidR="00804903" w:rsidRPr="00804903" w:rsidRDefault="00804903" w:rsidP="00804903">
      <w:pPr>
        <w:rPr>
          <w:b/>
          <w:bCs/>
          <w:lang w:val="it-IT"/>
        </w:rPr>
      </w:pPr>
      <w:r w:rsidRPr="00804903">
        <w:rPr>
          <w:b/>
          <w:bCs/>
          <w:lang w:val="it-IT"/>
        </w:rPr>
        <w:t>Perché queste funzionano così bene (il “motore psicologico”)</w:t>
      </w:r>
    </w:p>
    <w:p w14:paraId="1AECB0DC" w14:textId="77777777" w:rsidR="00804903" w:rsidRPr="00804903" w:rsidRDefault="00804903" w:rsidP="00804903">
      <w:pPr>
        <w:numPr>
          <w:ilvl w:val="0"/>
          <w:numId w:val="26"/>
        </w:numPr>
        <w:rPr>
          <w:lang w:val="it-IT"/>
        </w:rPr>
      </w:pPr>
      <w:r w:rsidRPr="00804903">
        <w:rPr>
          <w:b/>
          <w:bCs/>
          <w:lang w:val="it-IT"/>
        </w:rPr>
        <w:t>Urgenza</w:t>
      </w:r>
      <w:r w:rsidRPr="00804903">
        <w:rPr>
          <w:lang w:val="it-IT"/>
        </w:rPr>
        <w:t xml:space="preserve"> (“entro 24h”, “account sospeso”, “pagamento respinto”)</w:t>
      </w:r>
    </w:p>
    <w:p w14:paraId="0549AA89" w14:textId="77777777" w:rsidR="00804903" w:rsidRPr="00804903" w:rsidRDefault="00804903" w:rsidP="00804903">
      <w:pPr>
        <w:numPr>
          <w:ilvl w:val="0"/>
          <w:numId w:val="26"/>
        </w:numPr>
        <w:rPr>
          <w:lang w:val="it-IT"/>
        </w:rPr>
      </w:pPr>
      <w:r w:rsidRPr="00804903">
        <w:rPr>
          <w:b/>
          <w:bCs/>
          <w:lang w:val="it-IT"/>
        </w:rPr>
        <w:t>Autorità</w:t>
      </w:r>
      <w:r w:rsidRPr="00804903">
        <w:rPr>
          <w:lang w:val="it-IT"/>
        </w:rPr>
        <w:t xml:space="preserve"> (logo ente, firma, toni legali)</w:t>
      </w:r>
    </w:p>
    <w:p w14:paraId="76200F9A" w14:textId="77777777" w:rsidR="00804903" w:rsidRPr="00804903" w:rsidRDefault="00804903" w:rsidP="00804903">
      <w:pPr>
        <w:numPr>
          <w:ilvl w:val="0"/>
          <w:numId w:val="26"/>
        </w:numPr>
        <w:rPr>
          <w:lang w:val="en-GB"/>
        </w:rPr>
      </w:pPr>
      <w:r w:rsidRPr="00804903">
        <w:rPr>
          <w:b/>
          <w:bCs/>
          <w:lang w:val="en-GB"/>
        </w:rPr>
        <w:t>Friction minima</w:t>
      </w:r>
      <w:r w:rsidRPr="00804903">
        <w:rPr>
          <w:lang w:val="en-GB"/>
        </w:rPr>
        <w:t xml:space="preserve"> (SMS/WhatsApp + link)</w:t>
      </w:r>
    </w:p>
    <w:p w14:paraId="47036BE0" w14:textId="77777777" w:rsidR="00804903" w:rsidRPr="00804903" w:rsidRDefault="00804903" w:rsidP="00804903">
      <w:pPr>
        <w:numPr>
          <w:ilvl w:val="0"/>
          <w:numId w:val="26"/>
        </w:numPr>
        <w:rPr>
          <w:lang w:val="it-IT"/>
        </w:rPr>
      </w:pPr>
      <w:r w:rsidRPr="00804903">
        <w:rPr>
          <w:b/>
          <w:bCs/>
          <w:lang w:val="it-IT"/>
        </w:rPr>
        <w:t>Credibilità aumentata dall’AI</w:t>
      </w:r>
      <w:r w:rsidRPr="00804903">
        <w:rPr>
          <w:lang w:val="it-IT"/>
        </w:rPr>
        <w:t xml:space="preserve"> (testi perfetti, voce/volto realistici, siti clonati)</w:t>
      </w:r>
    </w:p>
    <w:p w14:paraId="694E3DA0" w14:textId="77777777" w:rsidR="00804903" w:rsidRPr="00804903" w:rsidRDefault="00804903" w:rsidP="00804903">
      <w:pPr>
        <w:rPr>
          <w:lang w:val="en-GB"/>
        </w:rPr>
      </w:pPr>
      <w:r w:rsidRPr="00804903">
        <w:rPr>
          <w:lang w:val="en-GB"/>
        </w:rPr>
        <w:pict w14:anchorId="0BA70DB9">
          <v:rect id="_x0000_i1066" style="width:0;height:1.5pt" o:hralign="center" o:hrstd="t" o:hr="t" fillcolor="#a0a0a0" stroked="f"/>
        </w:pict>
      </w:r>
    </w:p>
    <w:p w14:paraId="799F0760" w14:textId="77777777" w:rsidR="00804903" w:rsidRPr="00804903" w:rsidRDefault="00804903" w:rsidP="00804903">
      <w:pPr>
        <w:rPr>
          <w:b/>
          <w:bCs/>
          <w:lang w:val="it-IT"/>
        </w:rPr>
      </w:pPr>
      <w:r w:rsidRPr="00804903">
        <w:rPr>
          <w:b/>
          <w:bCs/>
          <w:lang w:val="it-IT"/>
        </w:rPr>
        <w:t>Difese pratiche (senza diventare paranoici professionisti)</w:t>
      </w:r>
    </w:p>
    <w:p w14:paraId="64EAEF6D" w14:textId="77777777" w:rsidR="00804903" w:rsidRPr="00804903" w:rsidRDefault="00804903" w:rsidP="00804903">
      <w:pPr>
        <w:numPr>
          <w:ilvl w:val="0"/>
          <w:numId w:val="27"/>
        </w:numPr>
        <w:rPr>
          <w:lang w:val="it-IT"/>
        </w:rPr>
      </w:pPr>
      <w:r w:rsidRPr="00804903">
        <w:rPr>
          <w:b/>
          <w:bCs/>
          <w:lang w:val="it-IT"/>
        </w:rPr>
        <w:t>Regola d’oro</w:t>
      </w:r>
      <w:r w:rsidRPr="00804903">
        <w:rPr>
          <w:lang w:val="it-IT"/>
        </w:rPr>
        <w:t xml:space="preserve">: se arriva un link via SMS/WhatsApp/mail su soldi o identità → </w:t>
      </w:r>
      <w:r w:rsidRPr="00804903">
        <w:rPr>
          <w:i/>
          <w:iCs/>
          <w:lang w:val="it-IT"/>
        </w:rPr>
        <w:t>non usarlo</w:t>
      </w:r>
      <w:r w:rsidRPr="00804903">
        <w:rPr>
          <w:lang w:val="it-IT"/>
        </w:rPr>
        <w:t>. Vai tu sul sito/app ufficiale digitando l’indirizzo o usando l’app.</w:t>
      </w:r>
    </w:p>
    <w:p w14:paraId="23F004B0" w14:textId="77777777" w:rsidR="00804903" w:rsidRPr="00804903" w:rsidRDefault="00804903" w:rsidP="00804903">
      <w:pPr>
        <w:numPr>
          <w:ilvl w:val="0"/>
          <w:numId w:val="27"/>
        </w:numPr>
        <w:rPr>
          <w:lang w:val="it-IT"/>
        </w:rPr>
      </w:pPr>
      <w:r w:rsidRPr="00804903">
        <w:rPr>
          <w:b/>
          <w:bCs/>
          <w:lang w:val="it-IT"/>
        </w:rPr>
        <w:t>Per richieste “da capo/collega”</w:t>
      </w:r>
      <w:r w:rsidRPr="00804903">
        <w:rPr>
          <w:lang w:val="it-IT"/>
        </w:rPr>
        <w:t xml:space="preserve">: fai </w:t>
      </w:r>
      <w:r w:rsidRPr="00804903">
        <w:rPr>
          <w:i/>
          <w:iCs/>
          <w:lang w:val="it-IT"/>
        </w:rPr>
        <w:t>callback</w:t>
      </w:r>
      <w:r w:rsidRPr="00804903">
        <w:rPr>
          <w:lang w:val="it-IT"/>
        </w:rPr>
        <w:t xml:space="preserve"> su numero già noto (rubrica/azienda), non su quello del messaggio.</w:t>
      </w:r>
    </w:p>
    <w:p w14:paraId="49F0907B" w14:textId="77777777" w:rsidR="00804903" w:rsidRPr="00804903" w:rsidRDefault="00804903" w:rsidP="00804903">
      <w:pPr>
        <w:numPr>
          <w:ilvl w:val="0"/>
          <w:numId w:val="27"/>
        </w:numPr>
        <w:rPr>
          <w:lang w:val="it-IT"/>
        </w:rPr>
      </w:pPr>
      <w:r w:rsidRPr="00804903">
        <w:rPr>
          <w:b/>
          <w:bCs/>
          <w:lang w:val="it-IT"/>
        </w:rPr>
        <w:t>OTP e codici</w:t>
      </w:r>
      <w:r w:rsidRPr="00804903">
        <w:rPr>
          <w:lang w:val="it-IT"/>
        </w:rPr>
        <w:t>: mai dettarli al telefono o inviarli in chat.</w:t>
      </w:r>
    </w:p>
    <w:p w14:paraId="2CE38F88" w14:textId="77777777" w:rsidR="00804903" w:rsidRPr="00804903" w:rsidRDefault="00804903" w:rsidP="00804903">
      <w:pPr>
        <w:numPr>
          <w:ilvl w:val="0"/>
          <w:numId w:val="27"/>
        </w:numPr>
        <w:rPr>
          <w:lang w:val="it-IT"/>
        </w:rPr>
      </w:pPr>
      <w:r w:rsidRPr="00804903">
        <w:rPr>
          <w:b/>
          <w:bCs/>
          <w:lang w:val="it-IT"/>
        </w:rPr>
        <w:t>In azienda</w:t>
      </w:r>
      <w:r w:rsidRPr="00804903">
        <w:rPr>
          <w:lang w:val="it-IT"/>
        </w:rPr>
        <w:t>: procedura “dual control” per pagamenti/cambio IBAN (anche solo 2 persone + canale diverso).</w:t>
      </w:r>
    </w:p>
    <w:p w14:paraId="31062DDF" w14:textId="77777777" w:rsidR="00804903" w:rsidRPr="00804903" w:rsidRDefault="00804903" w:rsidP="00804903">
      <w:pPr>
        <w:rPr>
          <w:lang w:val="it-IT"/>
        </w:rPr>
      </w:pPr>
      <w:r w:rsidRPr="00804903">
        <w:rPr>
          <w:lang w:val="it-IT"/>
        </w:rPr>
        <w:t xml:space="preserve">Il quadro generale è: </w:t>
      </w:r>
      <w:r w:rsidRPr="00804903">
        <w:rPr>
          <w:b/>
          <w:bCs/>
          <w:lang w:val="it-IT"/>
        </w:rPr>
        <w:t>phishing classico</w:t>
      </w:r>
      <w:r w:rsidRPr="00804903">
        <w:rPr>
          <w:lang w:val="it-IT"/>
        </w:rPr>
        <w:t xml:space="preserve">, ma con </w:t>
      </w:r>
      <w:r w:rsidRPr="00804903">
        <w:rPr>
          <w:b/>
          <w:bCs/>
          <w:lang w:val="it-IT"/>
        </w:rPr>
        <w:t>AI che aumenta realismo e scala</w:t>
      </w:r>
      <w:r w:rsidRPr="00804903">
        <w:rPr>
          <w:lang w:val="it-IT"/>
        </w:rPr>
        <w:t xml:space="preserve"> (testi/voce/volti), e con </w:t>
      </w:r>
      <w:r w:rsidRPr="00804903">
        <w:rPr>
          <w:b/>
          <w:bCs/>
          <w:lang w:val="it-IT"/>
        </w:rPr>
        <w:t>brand pubblici/servizi digitali italiani</w:t>
      </w:r>
      <w:r w:rsidRPr="00804903">
        <w:rPr>
          <w:lang w:val="it-IT"/>
        </w:rPr>
        <w:t xml:space="preserve"> come esche principali (INPS, SPID, PagoPA, “autorità”).</w:t>
      </w:r>
    </w:p>
    <w:p w14:paraId="551A9934" w14:textId="77777777" w:rsidR="00804903" w:rsidRPr="00804903" w:rsidRDefault="00804903" w:rsidP="00804903">
      <w:pPr>
        <w:rPr>
          <w:lang w:val="it-IT"/>
        </w:rPr>
      </w:pPr>
    </w:p>
    <w:p w14:paraId="4933E04C" w14:textId="49E2CE20" w:rsidR="00804903" w:rsidRPr="00804903" w:rsidRDefault="00804903" w:rsidP="00804903">
      <w:pPr>
        <w:pStyle w:val="Heading2"/>
        <w:rPr>
          <w:lang w:val="it-IT"/>
        </w:rPr>
      </w:pPr>
      <w:r w:rsidRPr="00804903">
        <w:rPr>
          <w:lang w:val="it-IT"/>
        </w:rPr>
        <w:t>Analisi dell’ output:</w:t>
      </w:r>
    </w:p>
    <w:p w14:paraId="7FFCA962" w14:textId="0AD4E230" w:rsidR="00804903" w:rsidRDefault="00804903" w:rsidP="00804903">
      <w:pPr>
        <w:rPr>
          <w:lang w:val="it-IT"/>
        </w:rPr>
      </w:pPr>
      <w:r>
        <w:rPr>
          <w:lang w:val="it-IT"/>
        </w:rPr>
        <w:t xml:space="preserve">L’IA e’ stata molto </w:t>
      </w:r>
      <w:r w:rsidR="0037054F">
        <w:rPr>
          <w:lang w:val="it-IT"/>
        </w:rPr>
        <w:t>attenta a non dare dettagli ma solo un overview cercando fonti ufficiali sul web descritte in seguito:</w:t>
      </w:r>
    </w:p>
    <w:p w14:paraId="417D93A7" w14:textId="77777777" w:rsidR="0037054F" w:rsidRPr="0037054F" w:rsidRDefault="0037054F" w:rsidP="0037054F">
      <w:pPr>
        <w:rPr>
          <w:b/>
          <w:bCs/>
          <w:lang w:val="en-GB"/>
        </w:rPr>
      </w:pPr>
      <w:proofErr w:type="spellStart"/>
      <w:r w:rsidRPr="0037054F">
        <w:rPr>
          <w:b/>
          <w:bCs/>
          <w:lang w:val="en-GB"/>
        </w:rPr>
        <w:t>Polizia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Postale</w:t>
      </w:r>
      <w:proofErr w:type="spellEnd"/>
      <w:r w:rsidRPr="0037054F">
        <w:rPr>
          <w:b/>
          <w:bCs/>
          <w:lang w:val="en-GB"/>
        </w:rPr>
        <w:t xml:space="preserve"> &amp; </w:t>
      </w:r>
      <w:proofErr w:type="spellStart"/>
      <w:r w:rsidRPr="0037054F">
        <w:rPr>
          <w:b/>
          <w:bCs/>
          <w:lang w:val="en-GB"/>
        </w:rPr>
        <w:t>Forze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dell’Ordine</w:t>
      </w:r>
      <w:proofErr w:type="spellEnd"/>
    </w:p>
    <w:p w14:paraId="0996323B" w14:textId="77777777" w:rsidR="0037054F" w:rsidRPr="0037054F" w:rsidRDefault="0037054F" w:rsidP="0037054F">
      <w:pPr>
        <w:numPr>
          <w:ilvl w:val="0"/>
          <w:numId w:val="28"/>
        </w:numPr>
        <w:rPr>
          <w:lang w:val="it-IT"/>
        </w:rPr>
      </w:pPr>
      <w:r w:rsidRPr="0037054F">
        <w:rPr>
          <w:b/>
          <w:bCs/>
          <w:lang w:val="it-IT"/>
        </w:rPr>
        <w:t>Polizia Postale – Allerta Smishing e Phishing</w:t>
      </w:r>
    </w:p>
    <w:p w14:paraId="6211BCA0" w14:textId="77777777" w:rsidR="0037054F" w:rsidRPr="0037054F" w:rsidRDefault="0037054F" w:rsidP="0037054F">
      <w:pPr>
        <w:numPr>
          <w:ilvl w:val="1"/>
          <w:numId w:val="28"/>
        </w:numPr>
        <w:rPr>
          <w:lang w:val="it-IT"/>
        </w:rPr>
      </w:pPr>
      <w:r w:rsidRPr="0037054F">
        <w:rPr>
          <w:lang w:val="it-IT"/>
        </w:rPr>
        <w:t>Avvisi periodici su SMS fraudolenti, email false, truffe a tema enti pubblici.</w:t>
      </w:r>
    </w:p>
    <w:p w14:paraId="5D7E32FF" w14:textId="77777777" w:rsidR="0037054F" w:rsidRPr="0037054F" w:rsidRDefault="0037054F" w:rsidP="0037054F">
      <w:pPr>
        <w:numPr>
          <w:ilvl w:val="0"/>
          <w:numId w:val="28"/>
        </w:numPr>
        <w:rPr>
          <w:lang w:val="it-IT"/>
        </w:rPr>
      </w:pPr>
      <w:r w:rsidRPr="0037054F">
        <w:rPr>
          <w:b/>
          <w:bCs/>
          <w:lang w:val="it-IT"/>
        </w:rPr>
        <w:t>Polizia Postale – Truffe con Intelligenza Artificiale</w:t>
      </w:r>
    </w:p>
    <w:p w14:paraId="4D77378E" w14:textId="77777777" w:rsidR="0037054F" w:rsidRPr="0037054F" w:rsidRDefault="0037054F" w:rsidP="0037054F">
      <w:pPr>
        <w:numPr>
          <w:ilvl w:val="1"/>
          <w:numId w:val="28"/>
        </w:numPr>
        <w:rPr>
          <w:lang w:val="it-IT"/>
        </w:rPr>
      </w:pPr>
      <w:r w:rsidRPr="0037054F">
        <w:rPr>
          <w:lang w:val="it-IT"/>
        </w:rPr>
        <w:t xml:space="preserve">Comunicazioni ufficiali su uso di </w:t>
      </w:r>
      <w:r w:rsidRPr="0037054F">
        <w:rPr>
          <w:b/>
          <w:bCs/>
          <w:lang w:val="it-IT"/>
        </w:rPr>
        <w:t>deepfake audio/video</w:t>
      </w:r>
      <w:r w:rsidRPr="0037054F">
        <w:rPr>
          <w:lang w:val="it-IT"/>
        </w:rPr>
        <w:t xml:space="preserve"> e clonazione vocale.</w:t>
      </w:r>
    </w:p>
    <w:p w14:paraId="719B1108" w14:textId="77777777" w:rsidR="0037054F" w:rsidRPr="0037054F" w:rsidRDefault="0037054F" w:rsidP="0037054F">
      <w:pPr>
        <w:numPr>
          <w:ilvl w:val="0"/>
          <w:numId w:val="28"/>
        </w:numPr>
        <w:rPr>
          <w:lang w:val="it-IT"/>
        </w:rPr>
      </w:pPr>
      <w:r w:rsidRPr="0037054F">
        <w:rPr>
          <w:b/>
          <w:bCs/>
          <w:lang w:val="it-IT"/>
        </w:rPr>
        <w:t>Polizia Postale (canali social ufficiali)</w:t>
      </w:r>
    </w:p>
    <w:p w14:paraId="64E966ED" w14:textId="77777777" w:rsidR="0037054F" w:rsidRPr="0037054F" w:rsidRDefault="0037054F" w:rsidP="0037054F">
      <w:pPr>
        <w:numPr>
          <w:ilvl w:val="1"/>
          <w:numId w:val="28"/>
        </w:numPr>
        <w:rPr>
          <w:lang w:val="it-IT"/>
        </w:rPr>
      </w:pPr>
      <w:r w:rsidRPr="0037054F">
        <w:rPr>
          <w:lang w:val="it-IT"/>
        </w:rPr>
        <w:t>Campagne di sensibilizzazione su finti operatori, vishing e impersonificazione.</w:t>
      </w:r>
    </w:p>
    <w:p w14:paraId="691E7839" w14:textId="77777777" w:rsidR="0037054F" w:rsidRPr="0037054F" w:rsidRDefault="0037054F" w:rsidP="0037054F">
      <w:pPr>
        <w:rPr>
          <w:lang w:val="en-GB"/>
        </w:rPr>
      </w:pPr>
      <w:r w:rsidRPr="0037054F">
        <w:rPr>
          <w:lang w:val="en-GB"/>
        </w:rPr>
        <w:pict w14:anchorId="5CBDDF58">
          <v:rect id="_x0000_i1105" style="width:0;height:1.5pt" o:hralign="center" o:hrstd="t" o:hr="t" fillcolor="#a0a0a0" stroked="f"/>
        </w:pict>
      </w:r>
    </w:p>
    <w:p w14:paraId="50F712A6" w14:textId="77777777" w:rsidR="0037054F" w:rsidRPr="0037054F" w:rsidRDefault="0037054F" w:rsidP="0037054F">
      <w:pPr>
        <w:rPr>
          <w:b/>
          <w:bCs/>
          <w:lang w:val="en-GB"/>
        </w:rPr>
      </w:pPr>
      <w:r w:rsidRPr="0037054F">
        <w:rPr>
          <w:b/>
          <w:bCs/>
          <w:lang w:val="en-GB"/>
        </w:rPr>
        <w:t>INPS</w:t>
      </w:r>
    </w:p>
    <w:p w14:paraId="31935262" w14:textId="77777777" w:rsidR="0037054F" w:rsidRPr="0037054F" w:rsidRDefault="0037054F" w:rsidP="0037054F">
      <w:pPr>
        <w:numPr>
          <w:ilvl w:val="0"/>
          <w:numId w:val="29"/>
        </w:numPr>
        <w:rPr>
          <w:lang w:val="it-IT"/>
        </w:rPr>
      </w:pPr>
      <w:r w:rsidRPr="0037054F">
        <w:rPr>
          <w:b/>
          <w:bCs/>
          <w:lang w:val="it-IT"/>
        </w:rPr>
        <w:t>INPS – Campagna anti-phishing e smishing</w:t>
      </w:r>
    </w:p>
    <w:p w14:paraId="7BCC388A" w14:textId="77777777" w:rsidR="0037054F" w:rsidRPr="0037054F" w:rsidRDefault="0037054F" w:rsidP="0037054F">
      <w:pPr>
        <w:numPr>
          <w:ilvl w:val="1"/>
          <w:numId w:val="29"/>
        </w:numPr>
        <w:rPr>
          <w:lang w:val="it-IT"/>
        </w:rPr>
      </w:pPr>
      <w:r w:rsidRPr="0037054F">
        <w:rPr>
          <w:lang w:val="it-IT"/>
        </w:rPr>
        <w:t xml:space="preserve">Chiarisce che </w:t>
      </w:r>
      <w:r w:rsidRPr="0037054F">
        <w:rPr>
          <w:b/>
          <w:bCs/>
          <w:lang w:val="it-IT"/>
        </w:rPr>
        <w:t>INPS non invia link cliccabili via SMS</w:t>
      </w:r>
      <w:r w:rsidRPr="0037054F">
        <w:rPr>
          <w:lang w:val="it-IT"/>
        </w:rPr>
        <w:t>.</w:t>
      </w:r>
    </w:p>
    <w:p w14:paraId="64A1F626" w14:textId="77777777" w:rsidR="0037054F" w:rsidRPr="0037054F" w:rsidRDefault="0037054F" w:rsidP="0037054F">
      <w:pPr>
        <w:numPr>
          <w:ilvl w:val="0"/>
          <w:numId w:val="29"/>
        </w:numPr>
        <w:rPr>
          <w:lang w:val="it-IT"/>
        </w:rPr>
      </w:pPr>
      <w:r w:rsidRPr="0037054F">
        <w:rPr>
          <w:b/>
          <w:bCs/>
          <w:lang w:val="it-IT"/>
        </w:rPr>
        <w:t>INPS – Avvisi su false comunicazioni di rimborsi/bonus</w:t>
      </w:r>
    </w:p>
    <w:p w14:paraId="346CFEED" w14:textId="77777777" w:rsidR="0037054F" w:rsidRPr="0037054F" w:rsidRDefault="0037054F" w:rsidP="0037054F">
      <w:pPr>
        <w:numPr>
          <w:ilvl w:val="1"/>
          <w:numId w:val="29"/>
        </w:numPr>
        <w:rPr>
          <w:lang w:val="it-IT"/>
        </w:rPr>
      </w:pPr>
      <w:r w:rsidRPr="0037054F">
        <w:rPr>
          <w:lang w:val="it-IT"/>
        </w:rPr>
        <w:t>Comunicazioni su email e SMS fraudolenti che imitano messaggi istituzionali.</w:t>
      </w:r>
    </w:p>
    <w:p w14:paraId="547C8BE2" w14:textId="77777777" w:rsidR="0037054F" w:rsidRPr="0037054F" w:rsidRDefault="0037054F" w:rsidP="0037054F">
      <w:pPr>
        <w:rPr>
          <w:lang w:val="en-GB"/>
        </w:rPr>
      </w:pPr>
      <w:r w:rsidRPr="0037054F">
        <w:rPr>
          <w:lang w:val="en-GB"/>
        </w:rPr>
        <w:pict w14:anchorId="7B2E28D4">
          <v:rect id="_x0000_i1106" style="width:0;height:1.5pt" o:hralign="center" o:hrstd="t" o:hr="t" fillcolor="#a0a0a0" stroked="f"/>
        </w:pict>
      </w:r>
    </w:p>
    <w:p w14:paraId="490F495F" w14:textId="77777777" w:rsidR="0037054F" w:rsidRPr="0037054F" w:rsidRDefault="0037054F" w:rsidP="0037054F">
      <w:pPr>
        <w:rPr>
          <w:b/>
          <w:bCs/>
          <w:lang w:val="en-GB"/>
        </w:rPr>
      </w:pPr>
      <w:proofErr w:type="spellStart"/>
      <w:r w:rsidRPr="0037054F">
        <w:rPr>
          <w:b/>
          <w:bCs/>
          <w:lang w:val="en-GB"/>
        </w:rPr>
        <w:t>AgID</w:t>
      </w:r>
      <w:proofErr w:type="spellEnd"/>
      <w:r w:rsidRPr="0037054F">
        <w:rPr>
          <w:b/>
          <w:bCs/>
          <w:lang w:val="en-GB"/>
        </w:rPr>
        <w:t xml:space="preserve"> / CERT-</w:t>
      </w:r>
      <w:proofErr w:type="spellStart"/>
      <w:r w:rsidRPr="0037054F">
        <w:rPr>
          <w:b/>
          <w:bCs/>
          <w:lang w:val="en-GB"/>
        </w:rPr>
        <w:t>AgID</w:t>
      </w:r>
      <w:proofErr w:type="spellEnd"/>
    </w:p>
    <w:p w14:paraId="6A7EAD68" w14:textId="77777777" w:rsidR="0037054F" w:rsidRPr="0037054F" w:rsidRDefault="0037054F" w:rsidP="0037054F">
      <w:pPr>
        <w:numPr>
          <w:ilvl w:val="0"/>
          <w:numId w:val="30"/>
        </w:numPr>
        <w:rPr>
          <w:lang w:val="it-IT"/>
        </w:rPr>
      </w:pPr>
      <w:r w:rsidRPr="0037054F">
        <w:rPr>
          <w:b/>
          <w:bCs/>
          <w:lang w:val="it-IT"/>
        </w:rPr>
        <w:lastRenderedPageBreak/>
        <w:t>CERT-AgID – Report settimanali sulle minacce</w:t>
      </w:r>
    </w:p>
    <w:p w14:paraId="18CF5E34" w14:textId="77777777" w:rsidR="0037054F" w:rsidRPr="0037054F" w:rsidRDefault="0037054F" w:rsidP="0037054F">
      <w:pPr>
        <w:numPr>
          <w:ilvl w:val="1"/>
          <w:numId w:val="30"/>
        </w:numPr>
        <w:rPr>
          <w:lang w:val="it-IT"/>
        </w:rPr>
      </w:pPr>
      <w:r w:rsidRPr="0037054F">
        <w:rPr>
          <w:lang w:val="it-IT"/>
        </w:rPr>
        <w:t>Analisi continuativa delle campagne di phishing attive in Italia.</w:t>
      </w:r>
    </w:p>
    <w:p w14:paraId="665DA830" w14:textId="77777777" w:rsidR="0037054F" w:rsidRPr="0037054F" w:rsidRDefault="0037054F" w:rsidP="0037054F">
      <w:pPr>
        <w:numPr>
          <w:ilvl w:val="0"/>
          <w:numId w:val="30"/>
        </w:numPr>
        <w:rPr>
          <w:lang w:val="en-GB"/>
        </w:rPr>
      </w:pPr>
      <w:r w:rsidRPr="0037054F">
        <w:rPr>
          <w:b/>
          <w:bCs/>
          <w:lang w:val="en-GB"/>
        </w:rPr>
        <w:t>CERT-</w:t>
      </w:r>
      <w:proofErr w:type="spellStart"/>
      <w:r w:rsidRPr="0037054F">
        <w:rPr>
          <w:b/>
          <w:bCs/>
          <w:lang w:val="en-GB"/>
        </w:rPr>
        <w:t>AgID</w:t>
      </w:r>
      <w:proofErr w:type="spellEnd"/>
      <w:r w:rsidRPr="0037054F">
        <w:rPr>
          <w:b/>
          <w:bCs/>
          <w:lang w:val="en-GB"/>
        </w:rPr>
        <w:t xml:space="preserve"> – Phishing a </w:t>
      </w:r>
      <w:proofErr w:type="spellStart"/>
      <w:r w:rsidRPr="0037054F">
        <w:rPr>
          <w:b/>
          <w:bCs/>
          <w:lang w:val="en-GB"/>
        </w:rPr>
        <w:t>tema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PagoPA</w:t>
      </w:r>
      <w:proofErr w:type="spellEnd"/>
    </w:p>
    <w:p w14:paraId="320A153A" w14:textId="77777777" w:rsidR="0037054F" w:rsidRPr="0037054F" w:rsidRDefault="0037054F" w:rsidP="0037054F">
      <w:pPr>
        <w:numPr>
          <w:ilvl w:val="1"/>
          <w:numId w:val="30"/>
        </w:numPr>
        <w:rPr>
          <w:lang w:val="it-IT"/>
        </w:rPr>
      </w:pPr>
      <w:r w:rsidRPr="0037054F">
        <w:rPr>
          <w:lang w:val="it-IT"/>
        </w:rPr>
        <w:t xml:space="preserve">Segnalazione di </w:t>
      </w:r>
      <w:r w:rsidRPr="0037054F">
        <w:rPr>
          <w:b/>
          <w:bCs/>
          <w:lang w:val="it-IT"/>
        </w:rPr>
        <w:t>forte incremento di campagne fraudolente</w:t>
      </w:r>
      <w:r w:rsidRPr="0037054F">
        <w:rPr>
          <w:lang w:val="it-IT"/>
        </w:rPr>
        <w:t xml:space="preserve"> legate a pagamenti.</w:t>
      </w:r>
    </w:p>
    <w:p w14:paraId="47DD191A" w14:textId="77777777" w:rsidR="0037054F" w:rsidRPr="0037054F" w:rsidRDefault="0037054F" w:rsidP="0037054F">
      <w:pPr>
        <w:numPr>
          <w:ilvl w:val="0"/>
          <w:numId w:val="30"/>
        </w:numPr>
        <w:rPr>
          <w:lang w:val="en-GB"/>
        </w:rPr>
      </w:pPr>
      <w:r w:rsidRPr="0037054F">
        <w:rPr>
          <w:b/>
          <w:bCs/>
          <w:lang w:val="en-GB"/>
        </w:rPr>
        <w:t>CERT-</w:t>
      </w:r>
      <w:proofErr w:type="spellStart"/>
      <w:r w:rsidRPr="0037054F">
        <w:rPr>
          <w:b/>
          <w:bCs/>
          <w:lang w:val="en-GB"/>
        </w:rPr>
        <w:t>AgID</w:t>
      </w:r>
      <w:proofErr w:type="spellEnd"/>
      <w:r w:rsidRPr="0037054F">
        <w:rPr>
          <w:b/>
          <w:bCs/>
          <w:lang w:val="en-GB"/>
        </w:rPr>
        <w:t xml:space="preserve"> – Phishing SPID</w:t>
      </w:r>
    </w:p>
    <w:p w14:paraId="0818DBC8" w14:textId="77777777" w:rsidR="0037054F" w:rsidRPr="0037054F" w:rsidRDefault="0037054F" w:rsidP="0037054F">
      <w:pPr>
        <w:numPr>
          <w:ilvl w:val="1"/>
          <w:numId w:val="30"/>
        </w:numPr>
        <w:rPr>
          <w:lang w:val="it-IT"/>
        </w:rPr>
      </w:pPr>
      <w:r w:rsidRPr="0037054F">
        <w:rPr>
          <w:lang w:val="it-IT"/>
        </w:rPr>
        <w:t>Avvisi su siti clone e richieste di “verifica identità”.</w:t>
      </w:r>
    </w:p>
    <w:p w14:paraId="3CB43942" w14:textId="77777777" w:rsidR="0037054F" w:rsidRPr="0037054F" w:rsidRDefault="0037054F" w:rsidP="0037054F">
      <w:pPr>
        <w:numPr>
          <w:ilvl w:val="0"/>
          <w:numId w:val="30"/>
        </w:numPr>
        <w:rPr>
          <w:lang w:val="it-IT"/>
        </w:rPr>
      </w:pPr>
      <w:r w:rsidRPr="0037054F">
        <w:rPr>
          <w:b/>
          <w:bCs/>
          <w:lang w:val="it-IT"/>
        </w:rPr>
        <w:t>CERT-AgID – Smishing e impersonificazione enti pubblici</w:t>
      </w:r>
    </w:p>
    <w:p w14:paraId="69057C41" w14:textId="77777777" w:rsidR="0037054F" w:rsidRPr="0037054F" w:rsidRDefault="0037054F" w:rsidP="0037054F">
      <w:pPr>
        <w:numPr>
          <w:ilvl w:val="1"/>
          <w:numId w:val="30"/>
        </w:numPr>
        <w:rPr>
          <w:lang w:val="it-IT"/>
        </w:rPr>
      </w:pPr>
      <w:r w:rsidRPr="0037054F">
        <w:rPr>
          <w:lang w:val="it-IT"/>
        </w:rPr>
        <w:t>Report su attacchi multi-canale (SMS + email).</w:t>
      </w:r>
    </w:p>
    <w:p w14:paraId="127CBD4E" w14:textId="77777777" w:rsidR="0037054F" w:rsidRPr="0037054F" w:rsidRDefault="0037054F" w:rsidP="0037054F">
      <w:pPr>
        <w:numPr>
          <w:ilvl w:val="0"/>
          <w:numId w:val="30"/>
        </w:numPr>
        <w:rPr>
          <w:lang w:val="en-GB"/>
        </w:rPr>
      </w:pPr>
      <w:proofErr w:type="spellStart"/>
      <w:r w:rsidRPr="0037054F">
        <w:rPr>
          <w:b/>
          <w:bCs/>
          <w:lang w:val="en-GB"/>
        </w:rPr>
        <w:t>AgID</w:t>
      </w:r>
      <w:proofErr w:type="spellEnd"/>
      <w:r w:rsidRPr="0037054F">
        <w:rPr>
          <w:b/>
          <w:bCs/>
          <w:lang w:val="en-GB"/>
        </w:rPr>
        <w:t xml:space="preserve"> – </w:t>
      </w:r>
      <w:proofErr w:type="spellStart"/>
      <w:r w:rsidRPr="0037054F">
        <w:rPr>
          <w:b/>
          <w:bCs/>
          <w:lang w:val="en-GB"/>
        </w:rPr>
        <w:t>Sicurezza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dell’identità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digitale</w:t>
      </w:r>
      <w:proofErr w:type="spellEnd"/>
    </w:p>
    <w:p w14:paraId="56771E32" w14:textId="77777777" w:rsidR="0037054F" w:rsidRPr="0037054F" w:rsidRDefault="0037054F" w:rsidP="0037054F">
      <w:pPr>
        <w:numPr>
          <w:ilvl w:val="1"/>
          <w:numId w:val="30"/>
        </w:numPr>
        <w:rPr>
          <w:lang w:val="it-IT"/>
        </w:rPr>
      </w:pPr>
      <w:r w:rsidRPr="0037054F">
        <w:rPr>
          <w:lang w:val="it-IT"/>
        </w:rPr>
        <w:t>Linee guida e avvisi su SPID, CIE e servizi federati.</w:t>
      </w:r>
    </w:p>
    <w:p w14:paraId="32CE3B3B" w14:textId="77777777" w:rsidR="0037054F" w:rsidRPr="0037054F" w:rsidRDefault="0037054F" w:rsidP="0037054F">
      <w:pPr>
        <w:rPr>
          <w:lang w:val="en-GB"/>
        </w:rPr>
      </w:pPr>
      <w:r w:rsidRPr="0037054F">
        <w:rPr>
          <w:lang w:val="en-GB"/>
        </w:rPr>
        <w:pict w14:anchorId="34E14281">
          <v:rect id="_x0000_i1107" style="width:0;height:1.5pt" o:hralign="center" o:hrstd="t" o:hr="t" fillcolor="#a0a0a0" stroked="f"/>
        </w:pict>
      </w:r>
    </w:p>
    <w:p w14:paraId="2CC322D2" w14:textId="77777777" w:rsidR="0037054F" w:rsidRPr="0037054F" w:rsidRDefault="0037054F" w:rsidP="0037054F">
      <w:pPr>
        <w:rPr>
          <w:b/>
          <w:bCs/>
          <w:lang w:val="it-IT"/>
        </w:rPr>
      </w:pPr>
      <w:r w:rsidRPr="0037054F">
        <w:rPr>
          <w:b/>
          <w:bCs/>
          <w:lang w:val="it-IT"/>
        </w:rPr>
        <w:t>ACN – Agenzia per la Cybersicurezza Nazionale</w:t>
      </w:r>
    </w:p>
    <w:p w14:paraId="551BAAB4" w14:textId="77777777" w:rsidR="0037054F" w:rsidRPr="0037054F" w:rsidRDefault="0037054F" w:rsidP="0037054F">
      <w:pPr>
        <w:numPr>
          <w:ilvl w:val="0"/>
          <w:numId w:val="31"/>
        </w:numPr>
        <w:rPr>
          <w:lang w:val="en-GB"/>
        </w:rPr>
      </w:pPr>
      <w:r w:rsidRPr="0037054F">
        <w:rPr>
          <w:b/>
          <w:bCs/>
          <w:lang w:val="en-GB"/>
        </w:rPr>
        <w:t xml:space="preserve">ACN – Panorama delle </w:t>
      </w:r>
      <w:proofErr w:type="spellStart"/>
      <w:r w:rsidRPr="0037054F">
        <w:rPr>
          <w:b/>
          <w:bCs/>
          <w:lang w:val="en-GB"/>
        </w:rPr>
        <w:t>minacce</w:t>
      </w:r>
      <w:proofErr w:type="spellEnd"/>
      <w:r w:rsidRPr="0037054F">
        <w:rPr>
          <w:b/>
          <w:bCs/>
          <w:lang w:val="en-GB"/>
        </w:rPr>
        <w:t xml:space="preserve"> cyber</w:t>
      </w:r>
    </w:p>
    <w:p w14:paraId="2170A21F" w14:textId="77777777" w:rsidR="0037054F" w:rsidRPr="0037054F" w:rsidRDefault="0037054F" w:rsidP="0037054F">
      <w:pPr>
        <w:numPr>
          <w:ilvl w:val="1"/>
          <w:numId w:val="31"/>
        </w:numPr>
        <w:rPr>
          <w:lang w:val="it-IT"/>
        </w:rPr>
      </w:pPr>
      <w:r w:rsidRPr="0037054F">
        <w:rPr>
          <w:lang w:val="it-IT"/>
        </w:rPr>
        <w:t>Documenti strategici su evoluzione del cybercrime in Italia.</w:t>
      </w:r>
    </w:p>
    <w:p w14:paraId="790833DC" w14:textId="77777777" w:rsidR="0037054F" w:rsidRPr="0037054F" w:rsidRDefault="0037054F" w:rsidP="0037054F">
      <w:pPr>
        <w:numPr>
          <w:ilvl w:val="0"/>
          <w:numId w:val="31"/>
        </w:numPr>
        <w:rPr>
          <w:lang w:val="en-GB"/>
        </w:rPr>
      </w:pPr>
      <w:r w:rsidRPr="0037054F">
        <w:rPr>
          <w:b/>
          <w:bCs/>
          <w:lang w:val="en-GB"/>
        </w:rPr>
        <w:t xml:space="preserve">ACN – Uso </w:t>
      </w:r>
      <w:proofErr w:type="spellStart"/>
      <w:r w:rsidRPr="0037054F">
        <w:rPr>
          <w:b/>
          <w:bCs/>
          <w:lang w:val="en-GB"/>
        </w:rPr>
        <w:t>malevolo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dell’Intelligenza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Artificiale</w:t>
      </w:r>
      <w:proofErr w:type="spellEnd"/>
    </w:p>
    <w:p w14:paraId="4ABA6C64" w14:textId="77777777" w:rsidR="0037054F" w:rsidRPr="0037054F" w:rsidRDefault="0037054F" w:rsidP="0037054F">
      <w:pPr>
        <w:numPr>
          <w:ilvl w:val="1"/>
          <w:numId w:val="31"/>
        </w:numPr>
        <w:rPr>
          <w:lang w:val="it-IT"/>
        </w:rPr>
      </w:pPr>
      <w:r w:rsidRPr="0037054F">
        <w:rPr>
          <w:lang w:val="it-IT"/>
        </w:rPr>
        <w:t>Analisi sul ruolo dell’AI in frodi, social engineering e disinformazione.</w:t>
      </w:r>
    </w:p>
    <w:p w14:paraId="6CDD20B3" w14:textId="77777777" w:rsidR="0037054F" w:rsidRPr="0037054F" w:rsidRDefault="0037054F" w:rsidP="0037054F">
      <w:pPr>
        <w:numPr>
          <w:ilvl w:val="0"/>
          <w:numId w:val="31"/>
        </w:numPr>
        <w:rPr>
          <w:lang w:val="en-GB"/>
        </w:rPr>
      </w:pPr>
      <w:r w:rsidRPr="0037054F">
        <w:rPr>
          <w:b/>
          <w:bCs/>
          <w:lang w:val="en-GB"/>
        </w:rPr>
        <w:t xml:space="preserve">ACN – </w:t>
      </w:r>
      <w:proofErr w:type="spellStart"/>
      <w:r w:rsidRPr="0037054F">
        <w:rPr>
          <w:b/>
          <w:bCs/>
          <w:lang w:val="en-GB"/>
        </w:rPr>
        <w:t>Impersonificazione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istituzionale</w:t>
      </w:r>
      <w:proofErr w:type="spellEnd"/>
    </w:p>
    <w:p w14:paraId="7A3C7433" w14:textId="77777777" w:rsidR="0037054F" w:rsidRPr="0037054F" w:rsidRDefault="0037054F" w:rsidP="0037054F">
      <w:pPr>
        <w:numPr>
          <w:ilvl w:val="1"/>
          <w:numId w:val="31"/>
        </w:numPr>
        <w:rPr>
          <w:lang w:val="it-IT"/>
        </w:rPr>
      </w:pPr>
      <w:r w:rsidRPr="0037054F">
        <w:rPr>
          <w:lang w:val="it-IT"/>
        </w:rPr>
        <w:t>Avvisi su uso illecito di loghi e firme di enti governativi.</w:t>
      </w:r>
    </w:p>
    <w:p w14:paraId="7C42CE6C" w14:textId="77777777" w:rsidR="0037054F" w:rsidRPr="0037054F" w:rsidRDefault="0037054F" w:rsidP="0037054F">
      <w:pPr>
        <w:rPr>
          <w:lang w:val="en-GB"/>
        </w:rPr>
      </w:pPr>
      <w:r w:rsidRPr="0037054F">
        <w:rPr>
          <w:lang w:val="en-GB"/>
        </w:rPr>
        <w:lastRenderedPageBreak/>
        <w:pict w14:anchorId="40C12182">
          <v:rect id="_x0000_i1108" style="width:0;height:1.5pt" o:hralign="center" o:hrstd="t" o:hr="t" fillcolor="#a0a0a0" stroked="f"/>
        </w:pict>
      </w:r>
    </w:p>
    <w:p w14:paraId="29F5F5DA" w14:textId="77777777" w:rsidR="0037054F" w:rsidRPr="0037054F" w:rsidRDefault="0037054F" w:rsidP="0037054F">
      <w:pPr>
        <w:rPr>
          <w:b/>
          <w:bCs/>
          <w:lang w:val="en-GB"/>
        </w:rPr>
      </w:pPr>
      <w:proofErr w:type="spellStart"/>
      <w:r w:rsidRPr="0037054F">
        <w:rPr>
          <w:b/>
          <w:bCs/>
          <w:lang w:val="en-GB"/>
        </w:rPr>
        <w:t>PagoPA</w:t>
      </w:r>
      <w:proofErr w:type="spellEnd"/>
    </w:p>
    <w:p w14:paraId="5BE58655" w14:textId="77777777" w:rsidR="0037054F" w:rsidRPr="0037054F" w:rsidRDefault="0037054F" w:rsidP="0037054F">
      <w:pPr>
        <w:numPr>
          <w:ilvl w:val="0"/>
          <w:numId w:val="32"/>
        </w:numPr>
        <w:rPr>
          <w:lang w:val="it-IT"/>
        </w:rPr>
      </w:pPr>
      <w:r w:rsidRPr="0037054F">
        <w:rPr>
          <w:b/>
          <w:bCs/>
          <w:lang w:val="it-IT"/>
        </w:rPr>
        <w:t>PagoPA – Avvisi su email e siti fraudolenti</w:t>
      </w:r>
    </w:p>
    <w:p w14:paraId="0F5F586D" w14:textId="77777777" w:rsidR="0037054F" w:rsidRPr="0037054F" w:rsidRDefault="0037054F" w:rsidP="0037054F">
      <w:pPr>
        <w:numPr>
          <w:ilvl w:val="1"/>
          <w:numId w:val="32"/>
        </w:numPr>
        <w:rPr>
          <w:lang w:val="it-IT"/>
        </w:rPr>
      </w:pPr>
      <w:r w:rsidRPr="0037054F">
        <w:rPr>
          <w:lang w:val="it-IT"/>
        </w:rPr>
        <w:t>Comunicazioni ufficiali su falsi pagamenti e notifiche simulate.</w:t>
      </w:r>
    </w:p>
    <w:p w14:paraId="57D01680" w14:textId="77777777" w:rsidR="0037054F" w:rsidRPr="0037054F" w:rsidRDefault="0037054F" w:rsidP="0037054F">
      <w:pPr>
        <w:rPr>
          <w:lang w:val="en-GB"/>
        </w:rPr>
      </w:pPr>
      <w:r w:rsidRPr="0037054F">
        <w:rPr>
          <w:lang w:val="en-GB"/>
        </w:rPr>
        <w:pict w14:anchorId="4C2F5F7A">
          <v:rect id="_x0000_i1109" style="width:0;height:1.5pt" o:hralign="center" o:hrstd="t" o:hr="t" fillcolor="#a0a0a0" stroked="f"/>
        </w:pict>
      </w:r>
    </w:p>
    <w:p w14:paraId="64FC2296" w14:textId="77777777" w:rsidR="0037054F" w:rsidRPr="0037054F" w:rsidRDefault="0037054F" w:rsidP="0037054F">
      <w:pPr>
        <w:rPr>
          <w:b/>
          <w:bCs/>
          <w:lang w:val="en-GB"/>
        </w:rPr>
      </w:pPr>
      <w:proofErr w:type="spellStart"/>
      <w:r w:rsidRPr="0037054F">
        <w:rPr>
          <w:b/>
          <w:bCs/>
          <w:lang w:val="en-GB"/>
        </w:rPr>
        <w:t>Ministeri</w:t>
      </w:r>
      <w:proofErr w:type="spellEnd"/>
      <w:r w:rsidRPr="0037054F">
        <w:rPr>
          <w:b/>
          <w:bCs/>
          <w:lang w:val="en-GB"/>
        </w:rPr>
        <w:t xml:space="preserve"> e </w:t>
      </w:r>
      <w:proofErr w:type="spellStart"/>
      <w:r w:rsidRPr="0037054F">
        <w:rPr>
          <w:b/>
          <w:bCs/>
          <w:lang w:val="en-GB"/>
        </w:rPr>
        <w:t>Pubblica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Amministrazione</w:t>
      </w:r>
      <w:proofErr w:type="spellEnd"/>
    </w:p>
    <w:p w14:paraId="37C7B886" w14:textId="77777777" w:rsidR="0037054F" w:rsidRPr="0037054F" w:rsidRDefault="0037054F" w:rsidP="0037054F">
      <w:pPr>
        <w:numPr>
          <w:ilvl w:val="0"/>
          <w:numId w:val="33"/>
        </w:numPr>
        <w:rPr>
          <w:lang w:val="it-IT"/>
        </w:rPr>
      </w:pPr>
      <w:r w:rsidRPr="0037054F">
        <w:rPr>
          <w:b/>
          <w:bCs/>
          <w:lang w:val="it-IT"/>
        </w:rPr>
        <w:t>Ministero dell’Interno – Allerte su truffe digitali</w:t>
      </w:r>
    </w:p>
    <w:p w14:paraId="03FEB2F7" w14:textId="77777777" w:rsidR="0037054F" w:rsidRPr="0037054F" w:rsidRDefault="0037054F" w:rsidP="0037054F">
      <w:pPr>
        <w:numPr>
          <w:ilvl w:val="1"/>
          <w:numId w:val="33"/>
        </w:numPr>
        <w:rPr>
          <w:lang w:val="it-IT"/>
        </w:rPr>
      </w:pPr>
      <w:r w:rsidRPr="0037054F">
        <w:rPr>
          <w:lang w:val="it-IT"/>
        </w:rPr>
        <w:t>Avvisi su finte comunicazioni legali e richieste di pagamento.</w:t>
      </w:r>
    </w:p>
    <w:p w14:paraId="5D246FBE" w14:textId="77777777" w:rsidR="0037054F" w:rsidRPr="0037054F" w:rsidRDefault="0037054F" w:rsidP="0037054F">
      <w:pPr>
        <w:numPr>
          <w:ilvl w:val="0"/>
          <w:numId w:val="33"/>
        </w:numPr>
        <w:rPr>
          <w:lang w:val="en-GB"/>
        </w:rPr>
      </w:pPr>
      <w:proofErr w:type="spellStart"/>
      <w:r w:rsidRPr="0037054F">
        <w:rPr>
          <w:b/>
          <w:bCs/>
          <w:lang w:val="en-GB"/>
        </w:rPr>
        <w:t>Comunicazioni</w:t>
      </w:r>
      <w:proofErr w:type="spellEnd"/>
      <w:r w:rsidRPr="0037054F">
        <w:rPr>
          <w:b/>
          <w:bCs/>
          <w:lang w:val="en-GB"/>
        </w:rPr>
        <w:t xml:space="preserve"> PA – </w:t>
      </w:r>
      <w:proofErr w:type="spellStart"/>
      <w:r w:rsidRPr="0037054F">
        <w:rPr>
          <w:b/>
          <w:bCs/>
          <w:lang w:val="en-GB"/>
        </w:rPr>
        <w:t>Falsi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atti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amministrativi</w:t>
      </w:r>
      <w:proofErr w:type="spellEnd"/>
    </w:p>
    <w:p w14:paraId="59DFA6D6" w14:textId="77777777" w:rsidR="0037054F" w:rsidRPr="0037054F" w:rsidRDefault="0037054F" w:rsidP="0037054F">
      <w:pPr>
        <w:numPr>
          <w:ilvl w:val="1"/>
          <w:numId w:val="33"/>
        </w:numPr>
        <w:rPr>
          <w:lang w:val="it-IT"/>
        </w:rPr>
      </w:pPr>
      <w:r w:rsidRPr="0037054F">
        <w:rPr>
          <w:lang w:val="it-IT"/>
        </w:rPr>
        <w:t>Campagne che sfruttano linguaggio legale e minacce di sanzioni.</w:t>
      </w:r>
    </w:p>
    <w:p w14:paraId="74103F46" w14:textId="77777777" w:rsidR="0037054F" w:rsidRPr="0037054F" w:rsidRDefault="0037054F" w:rsidP="0037054F">
      <w:pPr>
        <w:rPr>
          <w:lang w:val="en-GB"/>
        </w:rPr>
      </w:pPr>
      <w:r w:rsidRPr="0037054F">
        <w:rPr>
          <w:lang w:val="en-GB"/>
        </w:rPr>
        <w:pict w14:anchorId="506EB0B3">
          <v:rect id="_x0000_i1110" style="width:0;height:1.5pt" o:hralign="center" o:hrstd="t" o:hr="t" fillcolor="#a0a0a0" stroked="f"/>
        </w:pict>
      </w:r>
    </w:p>
    <w:p w14:paraId="2E5850F9" w14:textId="77777777" w:rsidR="0037054F" w:rsidRPr="0037054F" w:rsidRDefault="0037054F" w:rsidP="0037054F">
      <w:pPr>
        <w:rPr>
          <w:b/>
          <w:bCs/>
          <w:lang w:val="en-GB"/>
        </w:rPr>
      </w:pPr>
      <w:proofErr w:type="spellStart"/>
      <w:r w:rsidRPr="0037054F">
        <w:rPr>
          <w:b/>
          <w:bCs/>
          <w:lang w:val="en-GB"/>
        </w:rPr>
        <w:t>Osservazioni</w:t>
      </w:r>
      <w:proofErr w:type="spellEnd"/>
      <w:r w:rsidRPr="0037054F">
        <w:rPr>
          <w:b/>
          <w:bCs/>
          <w:lang w:val="en-GB"/>
        </w:rPr>
        <w:t xml:space="preserve"> e </w:t>
      </w:r>
      <w:proofErr w:type="spellStart"/>
      <w:r w:rsidRPr="0037054F">
        <w:rPr>
          <w:b/>
          <w:bCs/>
          <w:lang w:val="en-GB"/>
        </w:rPr>
        <w:t>contesto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tecnico</w:t>
      </w:r>
      <w:proofErr w:type="spellEnd"/>
    </w:p>
    <w:p w14:paraId="0D2733B5" w14:textId="77777777" w:rsidR="0037054F" w:rsidRPr="0037054F" w:rsidRDefault="0037054F" w:rsidP="0037054F">
      <w:pPr>
        <w:numPr>
          <w:ilvl w:val="0"/>
          <w:numId w:val="34"/>
        </w:numPr>
        <w:rPr>
          <w:lang w:val="en-GB"/>
        </w:rPr>
      </w:pPr>
      <w:proofErr w:type="spellStart"/>
      <w:r w:rsidRPr="0037054F">
        <w:rPr>
          <w:b/>
          <w:bCs/>
          <w:lang w:val="en-GB"/>
        </w:rPr>
        <w:t>Bollettini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congiunti</w:t>
      </w:r>
      <w:proofErr w:type="spellEnd"/>
      <w:r w:rsidRPr="0037054F">
        <w:rPr>
          <w:b/>
          <w:bCs/>
          <w:lang w:val="en-GB"/>
        </w:rPr>
        <w:t xml:space="preserve"> </w:t>
      </w:r>
      <w:proofErr w:type="spellStart"/>
      <w:r w:rsidRPr="0037054F">
        <w:rPr>
          <w:b/>
          <w:bCs/>
          <w:lang w:val="en-GB"/>
        </w:rPr>
        <w:t>AgID</w:t>
      </w:r>
      <w:proofErr w:type="spellEnd"/>
      <w:r w:rsidRPr="0037054F">
        <w:rPr>
          <w:b/>
          <w:bCs/>
          <w:lang w:val="en-GB"/>
        </w:rPr>
        <w:t xml:space="preserve"> / ACN</w:t>
      </w:r>
    </w:p>
    <w:p w14:paraId="33F752AA" w14:textId="77777777" w:rsidR="0037054F" w:rsidRPr="0037054F" w:rsidRDefault="0037054F" w:rsidP="0037054F">
      <w:pPr>
        <w:numPr>
          <w:ilvl w:val="1"/>
          <w:numId w:val="34"/>
        </w:numPr>
        <w:rPr>
          <w:lang w:val="it-IT"/>
        </w:rPr>
      </w:pPr>
      <w:r w:rsidRPr="0037054F">
        <w:rPr>
          <w:lang w:val="it-IT"/>
        </w:rPr>
        <w:t>Sintesi su trend 2024–2025: phishing + AI + impersonificazione.</w:t>
      </w:r>
    </w:p>
    <w:p w14:paraId="322B082B" w14:textId="77777777" w:rsidR="0037054F" w:rsidRPr="0037054F" w:rsidRDefault="0037054F" w:rsidP="0037054F">
      <w:pPr>
        <w:numPr>
          <w:ilvl w:val="0"/>
          <w:numId w:val="34"/>
        </w:numPr>
        <w:rPr>
          <w:lang w:val="it-IT"/>
        </w:rPr>
      </w:pPr>
      <w:r w:rsidRPr="0037054F">
        <w:rPr>
          <w:b/>
          <w:bCs/>
          <w:lang w:val="it-IT"/>
        </w:rPr>
        <w:t>Materiale informativo pubblico (campagne “Io non clicco”)</w:t>
      </w:r>
    </w:p>
    <w:p w14:paraId="37E52D3E" w14:textId="77777777" w:rsidR="0037054F" w:rsidRPr="0037054F" w:rsidRDefault="0037054F" w:rsidP="0037054F">
      <w:pPr>
        <w:numPr>
          <w:ilvl w:val="1"/>
          <w:numId w:val="34"/>
        </w:numPr>
        <w:rPr>
          <w:lang w:val="it-IT"/>
        </w:rPr>
      </w:pPr>
      <w:r w:rsidRPr="0037054F">
        <w:rPr>
          <w:lang w:val="it-IT"/>
        </w:rPr>
        <w:t>Iniziative di educazione digitale contro il social engineering.</w:t>
      </w:r>
    </w:p>
    <w:p w14:paraId="305DBBE1" w14:textId="77777777" w:rsidR="0037054F" w:rsidRPr="00804903" w:rsidRDefault="0037054F" w:rsidP="00804903">
      <w:pPr>
        <w:rPr>
          <w:lang w:val="it-IT"/>
        </w:rPr>
      </w:pPr>
    </w:p>
    <w:sectPr w:rsidR="0037054F" w:rsidRPr="00804903" w:rsidSect="00356AC7">
      <w:footerReference w:type="default" r:id="rId8"/>
      <w:footerReference w:type="first" r:id="rId9"/>
      <w:pgSz w:w="11906" w:h="16838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C1C9" w14:textId="77777777" w:rsidR="00B303B1" w:rsidRDefault="00B303B1">
      <w:pPr>
        <w:spacing w:before="0" w:after="0" w:line="240" w:lineRule="auto"/>
      </w:pPr>
      <w:r>
        <w:separator/>
      </w:r>
    </w:p>
    <w:p w14:paraId="1802F471" w14:textId="77777777" w:rsidR="00B303B1" w:rsidRDefault="00B303B1"/>
  </w:endnote>
  <w:endnote w:type="continuationSeparator" w:id="0">
    <w:p w14:paraId="73DBA75F" w14:textId="77777777" w:rsidR="00B303B1" w:rsidRDefault="00B303B1">
      <w:pPr>
        <w:spacing w:before="0" w:after="0" w:line="240" w:lineRule="auto"/>
      </w:pPr>
      <w:r>
        <w:continuationSeparator/>
      </w:r>
    </w:p>
    <w:p w14:paraId="4CB0CE76" w14:textId="77777777" w:rsidR="00B303B1" w:rsidRDefault="00B303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ZShuTi">
    <w:altName w:val="方正舒体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BA841E" w14:textId="77777777" w:rsidR="00D4304F" w:rsidRDefault="00D651B9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9F5E2B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5BCF" w14:textId="77777777" w:rsidR="00D4304F" w:rsidRPr="000B7DE4" w:rsidRDefault="00000000">
    <w:pPr>
      <w:pStyle w:val="Footer"/>
      <w:rPr>
        <w:lang w:val="en-GB" w:eastAsia="zh-CN"/>
      </w:rPr>
    </w:pPr>
    <w:sdt>
      <w:sdtPr>
        <w:rPr>
          <w:lang w:val="en-GB" w:eastAsia="zh-CN"/>
        </w:rPr>
        <w:alias w:val="Address | City, County/Region, Postcode:"/>
        <w:tag w:val="Address | City, County/Region, Postcode:"/>
        <w:id w:val="7803617"/>
        <w:placeholder/>
        <w:temporary/>
        <w:showingPlcHdr/>
        <w15:appearance w15:val="hidden"/>
      </w:sdtPr>
      <w:sdtContent>
        <w:r w:rsidR="000B7DE4" w:rsidRPr="000B7DE4">
          <w:rPr>
            <w:lang w:val="en-GB" w:eastAsia="zh-CN" w:bidi="en-GB"/>
          </w:rPr>
          <w:t>Address | City, County/Region, Postcode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08FFA" w14:textId="77777777" w:rsidR="00B303B1" w:rsidRDefault="00B303B1">
      <w:pPr>
        <w:spacing w:before="0" w:after="0" w:line="240" w:lineRule="auto"/>
      </w:pPr>
      <w:r>
        <w:separator/>
      </w:r>
    </w:p>
    <w:p w14:paraId="00C04456" w14:textId="77777777" w:rsidR="00B303B1" w:rsidRDefault="00B303B1"/>
  </w:footnote>
  <w:footnote w:type="continuationSeparator" w:id="0">
    <w:p w14:paraId="074E2A96" w14:textId="77777777" w:rsidR="00B303B1" w:rsidRDefault="00B303B1">
      <w:pPr>
        <w:spacing w:before="0" w:after="0" w:line="240" w:lineRule="auto"/>
      </w:pPr>
      <w:r>
        <w:continuationSeparator/>
      </w:r>
    </w:p>
    <w:p w14:paraId="5CC47343" w14:textId="77777777" w:rsidR="00B303B1" w:rsidRDefault="00B303B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0607"/>
    <w:multiLevelType w:val="multilevel"/>
    <w:tmpl w:val="F3CA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905B6"/>
    <w:multiLevelType w:val="multilevel"/>
    <w:tmpl w:val="8E4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A0BAD"/>
    <w:multiLevelType w:val="multilevel"/>
    <w:tmpl w:val="5E4C01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C12706A"/>
    <w:multiLevelType w:val="multilevel"/>
    <w:tmpl w:val="D9C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A4772"/>
    <w:multiLevelType w:val="multilevel"/>
    <w:tmpl w:val="5DA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D1A2E"/>
    <w:multiLevelType w:val="multilevel"/>
    <w:tmpl w:val="2BF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373CC6"/>
    <w:multiLevelType w:val="multilevel"/>
    <w:tmpl w:val="7AB6F4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35B3B"/>
    <w:multiLevelType w:val="multilevel"/>
    <w:tmpl w:val="6958D6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102DFB"/>
    <w:multiLevelType w:val="multilevel"/>
    <w:tmpl w:val="4336C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476BC3"/>
    <w:multiLevelType w:val="multilevel"/>
    <w:tmpl w:val="EE92ED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806983"/>
    <w:multiLevelType w:val="multilevel"/>
    <w:tmpl w:val="2C1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D62FD"/>
    <w:multiLevelType w:val="multilevel"/>
    <w:tmpl w:val="7BC818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B23635"/>
    <w:multiLevelType w:val="multilevel"/>
    <w:tmpl w:val="820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10D9A"/>
    <w:multiLevelType w:val="multilevel"/>
    <w:tmpl w:val="1A1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205903">
    <w:abstractNumId w:val="9"/>
  </w:num>
  <w:num w:numId="2" w16cid:durableId="915241500">
    <w:abstractNumId w:val="18"/>
  </w:num>
  <w:num w:numId="3" w16cid:durableId="221985253">
    <w:abstractNumId w:val="8"/>
  </w:num>
  <w:num w:numId="4" w16cid:durableId="1630354748">
    <w:abstractNumId w:val="21"/>
  </w:num>
  <w:num w:numId="5" w16cid:durableId="607856352">
    <w:abstractNumId w:val="19"/>
  </w:num>
  <w:num w:numId="6" w16cid:durableId="1828596342">
    <w:abstractNumId w:val="23"/>
  </w:num>
  <w:num w:numId="7" w16cid:durableId="736899440">
    <w:abstractNumId w:val="12"/>
  </w:num>
  <w:num w:numId="8" w16cid:durableId="105392116">
    <w:abstractNumId w:val="32"/>
  </w:num>
  <w:num w:numId="9" w16cid:durableId="783692481">
    <w:abstractNumId w:val="14"/>
  </w:num>
  <w:num w:numId="10" w16cid:durableId="1457793384">
    <w:abstractNumId w:val="16"/>
  </w:num>
  <w:num w:numId="11" w16cid:durableId="465388843">
    <w:abstractNumId w:val="15"/>
  </w:num>
  <w:num w:numId="12" w16cid:durableId="996113066">
    <w:abstractNumId w:val="7"/>
  </w:num>
  <w:num w:numId="13" w16cid:durableId="1475029421">
    <w:abstractNumId w:val="6"/>
  </w:num>
  <w:num w:numId="14" w16cid:durableId="1000623166">
    <w:abstractNumId w:val="5"/>
  </w:num>
  <w:num w:numId="15" w16cid:durableId="1738936047">
    <w:abstractNumId w:val="4"/>
  </w:num>
  <w:num w:numId="16" w16cid:durableId="1647969846">
    <w:abstractNumId w:val="3"/>
  </w:num>
  <w:num w:numId="17" w16cid:durableId="1308701119">
    <w:abstractNumId w:val="2"/>
  </w:num>
  <w:num w:numId="18" w16cid:durableId="278412136">
    <w:abstractNumId w:val="1"/>
  </w:num>
  <w:num w:numId="19" w16cid:durableId="1766413984">
    <w:abstractNumId w:val="0"/>
  </w:num>
  <w:num w:numId="20" w16cid:durableId="348142589">
    <w:abstractNumId w:val="32"/>
  </w:num>
  <w:num w:numId="21" w16cid:durableId="942565632">
    <w:abstractNumId w:val="20"/>
  </w:num>
  <w:num w:numId="22" w16cid:durableId="1070300451">
    <w:abstractNumId w:val="31"/>
  </w:num>
  <w:num w:numId="23" w16cid:durableId="868834917">
    <w:abstractNumId w:val="30"/>
  </w:num>
  <w:num w:numId="24" w16cid:durableId="230845878">
    <w:abstractNumId w:val="11"/>
  </w:num>
  <w:num w:numId="25" w16cid:durableId="1519583383">
    <w:abstractNumId w:val="17"/>
  </w:num>
  <w:num w:numId="26" w16cid:durableId="244412979">
    <w:abstractNumId w:val="22"/>
  </w:num>
  <w:num w:numId="27" w16cid:durableId="541792902">
    <w:abstractNumId w:val="28"/>
  </w:num>
  <w:num w:numId="28" w16cid:durableId="2115441893">
    <w:abstractNumId w:val="10"/>
  </w:num>
  <w:num w:numId="29" w16cid:durableId="1476141463">
    <w:abstractNumId w:val="26"/>
  </w:num>
  <w:num w:numId="30" w16cid:durableId="1881896352">
    <w:abstractNumId w:val="25"/>
  </w:num>
  <w:num w:numId="31" w16cid:durableId="69275884">
    <w:abstractNumId w:val="24"/>
  </w:num>
  <w:num w:numId="32" w16cid:durableId="47846643">
    <w:abstractNumId w:val="29"/>
  </w:num>
  <w:num w:numId="33" w16cid:durableId="1593123121">
    <w:abstractNumId w:val="27"/>
  </w:num>
  <w:num w:numId="34" w16cid:durableId="529487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6A"/>
    <w:rsid w:val="0000795A"/>
    <w:rsid w:val="000B7DE4"/>
    <w:rsid w:val="00227DF5"/>
    <w:rsid w:val="002D22E0"/>
    <w:rsid w:val="003008EC"/>
    <w:rsid w:val="003112E5"/>
    <w:rsid w:val="00356AC7"/>
    <w:rsid w:val="0037054F"/>
    <w:rsid w:val="0059296A"/>
    <w:rsid w:val="006757A4"/>
    <w:rsid w:val="0075279C"/>
    <w:rsid w:val="00767E59"/>
    <w:rsid w:val="00804903"/>
    <w:rsid w:val="009F5E2B"/>
    <w:rsid w:val="00B303B1"/>
    <w:rsid w:val="00B71C13"/>
    <w:rsid w:val="00C52FC2"/>
    <w:rsid w:val="00D4304F"/>
    <w:rsid w:val="00D651B9"/>
    <w:rsid w:val="00DD13E2"/>
    <w:rsid w:val="00E53907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80D192"/>
  <w15:chartTrackingRefBased/>
  <w15:docId w15:val="{FD88FFE8-CDED-4968-B79A-B01BC4A8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804903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inps.it/it/it/inps-comunica/notizie/dettaglio-news-page.news.2025.04.truffe-l-inps-invia-solo-sms-senza-link-cliccabili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ne\AppData\Roaming\Microsoft\Templates\Business%20paper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paper.dotx</Template>
  <TotalTime>2</TotalTime>
  <Pages>6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Amin🦈 El</dc:creator>
  <cp:keywords/>
  <dc:description/>
  <cp:lastModifiedBy>Amin🦈 El</cp:lastModifiedBy>
  <cp:revision>2</cp:revision>
  <cp:lastPrinted>2026-01-08T15:59:00Z</cp:lastPrinted>
  <dcterms:created xsi:type="dcterms:W3CDTF">2026-01-08T15:59:00Z</dcterms:created>
  <dcterms:modified xsi:type="dcterms:W3CDTF">2026-01-08T15:59:00Z</dcterms:modified>
</cp:coreProperties>
</file>