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D24D" w14:textId="4D0A323F" w:rsidR="00D077E9" w:rsidRDefault="00D077E9" w:rsidP="00D70D02">
      <w:bookmarkStart w:id="0" w:name="_Hlk217494917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9BFC446" wp14:editId="6CD971B7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D443BA2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349FCE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EC73D6" wp14:editId="498CCFA2">
                      <wp:extent cx="3528695" cy="128016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801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D6CC48" w14:textId="67EA78BA" w:rsidR="00D077E9" w:rsidRDefault="00D077E9" w:rsidP="0067191C">
                                  <w:pPr>
                                    <w:pStyle w:val="Title"/>
                                  </w:pPr>
                                  <w:r w:rsidRPr="00D86945">
                                    <w:t xml:space="preserve">REPORT </w:t>
                                  </w:r>
                                </w:p>
                                <w:p w14:paraId="40DF7A5B" w14:textId="66849D5D" w:rsidR="0067191C" w:rsidRPr="00D86945" w:rsidRDefault="0067191C" w:rsidP="0067191C">
                                  <w:pPr>
                                    <w:pStyle w:val="Title"/>
                                  </w:pPr>
                                  <w:r>
                                    <w:t>Networking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CEC73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1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" filled="f" stroked="f" strokeweight=".5pt">
                      <v:textbox>
                        <w:txbxContent>
                          <w:p w14:paraId="29D6CC48" w14:textId="67EA78BA" w:rsidR="00D077E9" w:rsidRDefault="00D077E9" w:rsidP="0067191C">
                            <w:pPr>
                              <w:pStyle w:val="Title"/>
                            </w:pPr>
                            <w:r w:rsidRPr="00D86945">
                              <w:t xml:space="preserve">REPORT </w:t>
                            </w:r>
                          </w:p>
                          <w:p w14:paraId="40DF7A5B" w14:textId="66849D5D" w:rsidR="0067191C" w:rsidRPr="00D86945" w:rsidRDefault="0067191C" w:rsidP="0067191C">
                            <w:pPr>
                              <w:pStyle w:val="Title"/>
                            </w:pPr>
                            <w:r>
                              <w:t>Networking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AE34E6B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75E6C1" wp14:editId="22222DF7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ACFCA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A7F5FB9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DB09636" w14:textId="3B8C4DD2" w:rsidR="00D077E9" w:rsidRDefault="00D077E9" w:rsidP="00D077E9">
            <w:pPr>
              <w:rPr>
                <w:noProof/>
              </w:rPr>
            </w:pPr>
          </w:p>
        </w:tc>
      </w:tr>
      <w:tr w:rsidR="00D077E9" w14:paraId="0CB3139E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73B0F6A0941842CC9C0772193FACFEB1"/>
              </w:placeholder>
              <w15:appearance w15:val="hidden"/>
            </w:sdtPr>
            <w:sdtContent>
              <w:p w14:paraId="23880856" w14:textId="77777777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67191C">
                  <w:rPr>
                    <w:rStyle w:val="SubtitleChar"/>
                    <w:b w:val="0"/>
                    <w:noProof/>
                  </w:rPr>
                  <w:t>December 24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34B493B3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44A2AE2" wp14:editId="7C5BE4E2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1081ED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E93064F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3965B4BB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0DD32DF9" w14:textId="09BEE735" w:rsidR="00D077E9" w:rsidRDefault="00000000" w:rsidP="00D077E9">
            <w:sdt>
              <w:sdtPr>
                <w:id w:val="-1740469667"/>
                <w:placeholder>
                  <w:docPart w:val="2012734AF0E6491E959E3939428EC165"/>
                </w:placeholder>
                <w15:appearance w15:val="hidden"/>
              </w:sdtPr>
              <w:sdtContent>
                <w:proofErr w:type="spellStart"/>
                <w:r w:rsidR="0067191C">
                  <w:t>Epicode</w:t>
                </w:r>
                <w:proofErr w:type="spellEnd"/>
              </w:sdtContent>
            </w:sdt>
          </w:p>
          <w:p w14:paraId="79975A3B" w14:textId="7BE82DE5" w:rsidR="00D077E9" w:rsidRDefault="00000000" w:rsidP="00D077E9">
            <w:sdt>
              <w:sdtPr>
                <w:alias w:val="Your Name"/>
                <w:tag w:val="Your Name"/>
                <w:id w:val="-180584491"/>
                <w:placeholder>
                  <w:docPart w:val="AB8EC4DC22934F11AB90697A40A78E6C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67191C">
                  <w:t>Amin El Kassimi</w:t>
                </w:r>
              </w:sdtContent>
            </w:sdt>
          </w:p>
          <w:p w14:paraId="3E6D9327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19B69BFB" w14:textId="77777777" w:rsidR="0067191C" w:rsidRDefault="0067191C">
      <w:pPr>
        <w:spacing w:after="200"/>
      </w:pPr>
    </w:p>
    <w:p w14:paraId="1CBC89CE" w14:textId="77777777" w:rsidR="0067191C" w:rsidRDefault="0067191C">
      <w:pPr>
        <w:spacing w:after="200"/>
      </w:pPr>
    </w:p>
    <w:p w14:paraId="6EAAB159" w14:textId="77777777" w:rsidR="0067191C" w:rsidRDefault="0067191C">
      <w:pPr>
        <w:spacing w:after="200"/>
      </w:pPr>
    </w:p>
    <w:p w14:paraId="4F4908A5" w14:textId="77777777" w:rsidR="0067191C" w:rsidRDefault="0067191C">
      <w:pPr>
        <w:spacing w:after="200"/>
      </w:pPr>
    </w:p>
    <w:p w14:paraId="2DAEE72B" w14:textId="77777777" w:rsidR="0067191C" w:rsidRDefault="0067191C">
      <w:pPr>
        <w:spacing w:after="200"/>
      </w:pPr>
    </w:p>
    <w:p w14:paraId="232760D0" w14:textId="77777777" w:rsidR="0067191C" w:rsidRDefault="0067191C">
      <w:pPr>
        <w:spacing w:after="200"/>
      </w:pPr>
    </w:p>
    <w:p w14:paraId="4B80762C" w14:textId="77777777" w:rsidR="0067191C" w:rsidRDefault="0067191C">
      <w:pPr>
        <w:spacing w:after="200"/>
      </w:pPr>
    </w:p>
    <w:p w14:paraId="7CC0C609" w14:textId="77777777" w:rsidR="0067191C" w:rsidRDefault="0067191C">
      <w:pPr>
        <w:spacing w:after="200"/>
      </w:pPr>
    </w:p>
    <w:p w14:paraId="117C0E77" w14:textId="77777777" w:rsidR="0067191C" w:rsidRDefault="0067191C">
      <w:pPr>
        <w:spacing w:after="200"/>
      </w:pPr>
    </w:p>
    <w:p w14:paraId="4365524F" w14:textId="77777777" w:rsidR="0067191C" w:rsidRDefault="0067191C">
      <w:pPr>
        <w:spacing w:after="200"/>
      </w:pPr>
    </w:p>
    <w:p w14:paraId="0439A755" w14:textId="77777777" w:rsidR="0067191C" w:rsidRDefault="0067191C">
      <w:pPr>
        <w:spacing w:after="200"/>
      </w:pPr>
    </w:p>
    <w:p w14:paraId="362DD0B8" w14:textId="77777777" w:rsidR="0067191C" w:rsidRDefault="0067191C">
      <w:pPr>
        <w:spacing w:after="200"/>
      </w:pPr>
    </w:p>
    <w:p w14:paraId="721A4A24" w14:textId="77777777" w:rsidR="0067191C" w:rsidRDefault="0067191C">
      <w:pPr>
        <w:spacing w:after="200"/>
      </w:pPr>
      <w:r>
        <w:t xml:space="preserve">        </w:t>
      </w:r>
    </w:p>
    <w:p w14:paraId="5C89BAD6" w14:textId="77777777" w:rsidR="0067191C" w:rsidRDefault="0067191C">
      <w:pPr>
        <w:spacing w:after="200"/>
      </w:pPr>
    </w:p>
    <w:p w14:paraId="4443F259" w14:textId="77777777" w:rsidR="0067191C" w:rsidRDefault="0067191C">
      <w:pPr>
        <w:spacing w:after="200"/>
      </w:pPr>
    </w:p>
    <w:p w14:paraId="29C5041F" w14:textId="77777777" w:rsidR="0067191C" w:rsidRDefault="0067191C">
      <w:pPr>
        <w:spacing w:after="200"/>
      </w:pPr>
    </w:p>
    <w:p w14:paraId="41AE235D" w14:textId="77777777" w:rsidR="0067191C" w:rsidRDefault="0067191C">
      <w:pPr>
        <w:spacing w:after="200"/>
      </w:pPr>
    </w:p>
    <w:p w14:paraId="2BD910B6" w14:textId="77777777" w:rsidR="0067191C" w:rsidRDefault="0067191C">
      <w:pPr>
        <w:spacing w:after="200"/>
      </w:pPr>
    </w:p>
    <w:p w14:paraId="0C03D706" w14:textId="77777777" w:rsidR="0067191C" w:rsidRDefault="0067191C">
      <w:pPr>
        <w:spacing w:after="200"/>
      </w:pPr>
    </w:p>
    <w:p w14:paraId="223D9AB0" w14:textId="77777777" w:rsidR="0067191C" w:rsidRDefault="0067191C">
      <w:pPr>
        <w:spacing w:after="200"/>
      </w:pPr>
    </w:p>
    <w:p w14:paraId="4D043CB6" w14:textId="7D93F12B" w:rsidR="00D077E9" w:rsidRDefault="0067191C">
      <w:pPr>
        <w:spacing w:after="200"/>
      </w:pPr>
      <w:r>
        <w:t xml:space="preserve">                                              </w:t>
      </w:r>
      <w:r>
        <w:rPr>
          <w:noProof/>
        </w:rPr>
        <w:drawing>
          <wp:inline distT="0" distB="0" distL="0" distR="0" wp14:anchorId="54CCCFE2" wp14:editId="579BFE65">
            <wp:extent cx="769620" cy="586740"/>
            <wp:effectExtent l="0" t="0" r="0" b="3810"/>
            <wp:docPr id="1050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2212" name="Picture 1050222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96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1F3C46" wp14:editId="513F9833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FD695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6309E81" wp14:editId="623D7CF3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759C8D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 w:rsidR="00D077E9">
        <w:br w:type="page"/>
      </w:r>
    </w:p>
    <w:p w14:paraId="4CD389A6" w14:textId="77777777" w:rsidR="0067191C" w:rsidRPr="00E825FE" w:rsidRDefault="0067191C" w:rsidP="00E825FE">
      <w:pPr>
        <w:pStyle w:val="Heading2"/>
        <w:rPr>
          <w:b/>
          <w:bCs/>
          <w:lang w:val="en-GB"/>
        </w:rPr>
      </w:pPr>
      <w:proofErr w:type="spellStart"/>
      <w:r w:rsidRPr="00E825FE">
        <w:rPr>
          <w:b/>
          <w:bCs/>
          <w:lang w:val="en-GB"/>
        </w:rPr>
        <w:lastRenderedPageBreak/>
        <w:t>Benefici</w:t>
      </w:r>
      <w:proofErr w:type="spellEnd"/>
      <w:r w:rsidRPr="00E825FE">
        <w:rPr>
          <w:b/>
          <w:bCs/>
          <w:lang w:val="en-GB"/>
        </w:rPr>
        <w:t xml:space="preserve"> VLAN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67191C" w:rsidRPr="0067191C" w14:paraId="1F1F6A44" w14:textId="77777777" w:rsidTr="00DA0846">
        <w:trPr>
          <w:trHeight w:val="3546"/>
        </w:trPr>
        <w:tc>
          <w:tcPr>
            <w:tcW w:w="9999" w:type="dxa"/>
          </w:tcPr>
          <w:p w14:paraId="6A548A9B" w14:textId="77777777" w:rsidR="0067191C" w:rsidRPr="0067191C" w:rsidRDefault="0067191C" w:rsidP="00DA0846">
            <w:pPr>
              <w:pStyle w:val="Content"/>
              <w:rPr>
                <w:lang w:val="it-IT"/>
              </w:rPr>
            </w:pPr>
          </w:p>
          <w:p w14:paraId="48564C54" w14:textId="77777777" w:rsidR="0067191C" w:rsidRDefault="0067191C" w:rsidP="00DA0846">
            <w:pPr>
              <w:pStyle w:val="Content"/>
              <w:rPr>
                <w:lang w:val="it-IT"/>
              </w:rPr>
            </w:pPr>
            <w:r w:rsidRPr="0067191C">
              <w:rPr>
                <w:lang w:val="it-IT"/>
              </w:rPr>
              <w:t xml:space="preserve"> ● Sicurezza: Le VLAN separano il traffico di rete tra gruppi diversi di dispositivi, migliorando la sicurezza e riducendo il rischio di collisioni. </w:t>
            </w:r>
          </w:p>
          <w:p w14:paraId="31BAFB33" w14:textId="77777777" w:rsidR="0067191C" w:rsidRPr="0067191C" w:rsidRDefault="0067191C" w:rsidP="00DA0846">
            <w:pPr>
              <w:pStyle w:val="Content"/>
              <w:rPr>
                <w:lang w:val="it-IT"/>
              </w:rPr>
            </w:pPr>
          </w:p>
          <w:p w14:paraId="6D438E58" w14:textId="77777777" w:rsidR="0067191C" w:rsidRDefault="0067191C" w:rsidP="00DA0846">
            <w:pPr>
              <w:pStyle w:val="Content"/>
              <w:rPr>
                <w:lang w:val="it-IT"/>
              </w:rPr>
            </w:pPr>
            <w:r w:rsidRPr="0067191C">
              <w:rPr>
                <w:lang w:val="it-IT"/>
              </w:rPr>
              <w:t xml:space="preserve">● Miglioramento delle prestazioni: Segmentando la rete, si riduce il dominio di broadcast, diminuendo il carico di traffico e migliorando le prestazioni. </w:t>
            </w:r>
          </w:p>
          <w:p w14:paraId="53B8B65C" w14:textId="77777777" w:rsidR="0067191C" w:rsidRPr="0067191C" w:rsidRDefault="0067191C" w:rsidP="00DA0846">
            <w:pPr>
              <w:pStyle w:val="Content"/>
              <w:rPr>
                <w:lang w:val="it-IT"/>
              </w:rPr>
            </w:pPr>
          </w:p>
          <w:p w14:paraId="7038D2F1" w14:textId="77777777" w:rsidR="0067191C" w:rsidRDefault="0067191C" w:rsidP="00DA0846">
            <w:pPr>
              <w:pStyle w:val="Content"/>
              <w:rPr>
                <w:lang w:val="it-IT"/>
              </w:rPr>
            </w:pPr>
            <w:r w:rsidRPr="0067191C">
              <w:rPr>
                <w:lang w:val="it-IT"/>
              </w:rPr>
              <w:t xml:space="preserve">● Gestione semplificata: Le VLAN consentono una gestione più semplice delle reti, facilitando l'implementazione di politiche di sicurezza e di gestione del traffico. </w:t>
            </w:r>
          </w:p>
          <w:p w14:paraId="4F015A7D" w14:textId="77777777" w:rsidR="0067191C" w:rsidRPr="0067191C" w:rsidRDefault="0067191C" w:rsidP="00DA0846">
            <w:pPr>
              <w:pStyle w:val="Content"/>
              <w:rPr>
                <w:lang w:val="it-IT"/>
              </w:rPr>
            </w:pPr>
          </w:p>
          <w:p w14:paraId="01F95FD4" w14:textId="77777777" w:rsidR="0067191C" w:rsidRDefault="0067191C" w:rsidP="00DA0846">
            <w:pPr>
              <w:pStyle w:val="Content"/>
              <w:rPr>
                <w:b/>
                <w:lang w:val="it-IT"/>
              </w:rPr>
            </w:pPr>
            <w:r w:rsidRPr="0067191C">
              <w:rPr>
                <w:b/>
                <w:lang w:val="it-IT"/>
              </w:rPr>
              <w:t>● Flessibilità: Le VLAN permettono di riorganizzare la rete senza dover riposizionare fisicamente i dispositivi.</w:t>
            </w:r>
          </w:p>
          <w:p w14:paraId="56DE0980" w14:textId="77777777" w:rsidR="0067191C" w:rsidRPr="0067191C" w:rsidRDefault="0067191C" w:rsidP="00DA0846">
            <w:pPr>
              <w:pStyle w:val="Content"/>
              <w:rPr>
                <w:lang w:val="it-IT"/>
              </w:rPr>
            </w:pPr>
          </w:p>
        </w:tc>
      </w:tr>
    </w:tbl>
    <w:p w14:paraId="04F9609B" w14:textId="46D1A675" w:rsidR="000C399A" w:rsidRPr="00E825FE" w:rsidRDefault="00A97039" w:rsidP="000C399A">
      <w:pPr>
        <w:pStyle w:val="Heading2"/>
        <w:rPr>
          <w:b/>
          <w:bCs/>
          <w:lang w:val="it-IT"/>
        </w:rPr>
      </w:pPr>
      <w:r>
        <w:rPr>
          <w:lang w:val="it-IT"/>
        </w:rPr>
        <w:t>Subnetting</w:t>
      </w:r>
      <w:r w:rsidR="000C399A" w:rsidRPr="00E825FE">
        <w:rPr>
          <w:b/>
          <w:bCs/>
          <w:lang w:val="it-IT"/>
        </w:rPr>
        <w:t xml:space="preserve"> per 200 host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0C399A" w:rsidRPr="0067191C" w14:paraId="349F1B18" w14:textId="77777777" w:rsidTr="00DA0846">
        <w:trPr>
          <w:trHeight w:val="3546"/>
        </w:trPr>
        <w:tc>
          <w:tcPr>
            <w:tcW w:w="9999" w:type="dxa"/>
          </w:tcPr>
          <w:p w14:paraId="6DFBCE02" w14:textId="77777777" w:rsidR="000C399A" w:rsidRPr="0067191C" w:rsidRDefault="000C399A" w:rsidP="00DA0846">
            <w:pPr>
              <w:pStyle w:val="Content"/>
              <w:rPr>
                <w:lang w:val="it-IT"/>
              </w:rPr>
            </w:pPr>
            <w:r w:rsidRPr="0067191C">
              <w:rPr>
                <w:lang w:val="it-IT"/>
              </w:rPr>
              <w:t xml:space="preserve">Per evitare spreco di indirizzi IP, usando una subnet molto più grande rispetto ai dispositivi reali che devono starci dentro. Il risultato è che la maggior parte degli indirizzi rimane inutilizzata. </w:t>
            </w:r>
          </w:p>
          <w:p w14:paraId="701B094D" w14:textId="77777777" w:rsidR="000C399A" w:rsidRPr="0067191C" w:rsidRDefault="000C399A" w:rsidP="00DA0846">
            <w:pPr>
              <w:pStyle w:val="Content"/>
              <w:rPr>
                <w:lang w:val="it-IT"/>
              </w:rPr>
            </w:pPr>
            <w:r w:rsidRPr="0067191C">
              <w:rPr>
                <w:lang w:val="it-IT"/>
              </w:rPr>
              <w:t xml:space="preserve">È come affittare un garage per 200 macchine quando ne hai solo 10: funziona, ma è completamente inutile. </w:t>
            </w:r>
          </w:p>
          <w:p w14:paraId="5840C270" w14:textId="77777777" w:rsidR="000C399A" w:rsidRPr="0067191C" w:rsidRDefault="000C399A" w:rsidP="00DA0846">
            <w:pPr>
              <w:pStyle w:val="Content"/>
              <w:rPr>
                <w:lang w:val="it-IT"/>
              </w:rPr>
            </w:pPr>
            <w:r w:rsidRPr="0067191C">
              <w:rPr>
                <w:b/>
                <w:bCs/>
                <w:lang w:val="it-IT"/>
              </w:rPr>
              <w:t xml:space="preserve">Perché è un problema reale </w:t>
            </w:r>
          </w:p>
          <w:p w14:paraId="47701914" w14:textId="77777777" w:rsidR="000C399A" w:rsidRPr="0067191C" w:rsidRDefault="000C399A" w:rsidP="00DA0846">
            <w:pPr>
              <w:pStyle w:val="Content"/>
              <w:rPr>
                <w:lang w:val="it-IT"/>
              </w:rPr>
            </w:pPr>
            <w:r w:rsidRPr="0067191C">
              <w:rPr>
                <w:lang w:val="it-IT"/>
              </w:rPr>
              <w:t xml:space="preserve">Nel mondo reale, soprattutto negli ambienti enterprise, i range privati non sono infiniti e una cattiva gestione porta a: </w:t>
            </w:r>
          </w:p>
          <w:p w14:paraId="327EFEAA" w14:textId="77777777" w:rsidR="000C399A" w:rsidRPr="0067191C" w:rsidRDefault="000C399A" w:rsidP="00DA0846">
            <w:pPr>
              <w:pStyle w:val="Content"/>
              <w:numPr>
                <w:ilvl w:val="0"/>
                <w:numId w:val="2"/>
              </w:numPr>
              <w:rPr>
                <w:lang w:val="it-IT"/>
              </w:rPr>
            </w:pPr>
            <w:r w:rsidRPr="0067191C">
              <w:rPr>
                <w:lang w:val="it-IT"/>
              </w:rPr>
              <w:t xml:space="preserve">difficoltà a trovare indirizzi liberi </w:t>
            </w:r>
          </w:p>
          <w:p w14:paraId="4CFC96E6" w14:textId="77777777" w:rsidR="000C399A" w:rsidRPr="0067191C" w:rsidRDefault="000C399A" w:rsidP="00DA0846">
            <w:pPr>
              <w:pStyle w:val="Content"/>
              <w:numPr>
                <w:ilvl w:val="0"/>
                <w:numId w:val="2"/>
              </w:numPr>
              <w:rPr>
                <w:lang w:val="it-IT"/>
              </w:rPr>
            </w:pPr>
            <w:r w:rsidRPr="0067191C">
              <w:rPr>
                <w:lang w:val="it-IT"/>
              </w:rPr>
              <w:t xml:space="preserve">routing e tabelle più pesanti </w:t>
            </w:r>
          </w:p>
          <w:p w14:paraId="1135D8EA" w14:textId="77777777" w:rsidR="000C399A" w:rsidRPr="0067191C" w:rsidRDefault="000C399A" w:rsidP="00DA0846">
            <w:pPr>
              <w:pStyle w:val="Content"/>
              <w:numPr>
                <w:ilvl w:val="0"/>
                <w:numId w:val="2"/>
              </w:numPr>
              <w:rPr>
                <w:lang w:val="it-IT"/>
              </w:rPr>
            </w:pPr>
            <w:r w:rsidRPr="0067191C">
              <w:rPr>
                <w:lang w:val="it-IT"/>
              </w:rPr>
              <w:t xml:space="preserve">maggiore superficie di attacco (più IP da scansionare in una VLAN) </w:t>
            </w:r>
          </w:p>
          <w:p w14:paraId="59CF36F0" w14:textId="77777777" w:rsidR="000C399A" w:rsidRPr="0067191C" w:rsidRDefault="000C399A" w:rsidP="00DA0846">
            <w:pPr>
              <w:pStyle w:val="Content"/>
              <w:numPr>
                <w:ilvl w:val="0"/>
                <w:numId w:val="2"/>
              </w:numPr>
              <w:rPr>
                <w:lang w:val="it-IT"/>
              </w:rPr>
            </w:pPr>
            <w:r w:rsidRPr="0067191C">
              <w:rPr>
                <w:lang w:val="it-IT"/>
              </w:rPr>
              <w:t xml:space="preserve">ingestione di broadcast inutile </w:t>
            </w:r>
          </w:p>
          <w:p w14:paraId="7D7B7C49" w14:textId="77777777" w:rsidR="000C399A" w:rsidRPr="0067191C" w:rsidRDefault="000C399A" w:rsidP="00DA0846">
            <w:pPr>
              <w:pStyle w:val="Content"/>
              <w:rPr>
                <w:lang w:val="it-IT"/>
              </w:rPr>
            </w:pPr>
          </w:p>
          <w:p w14:paraId="055BFA54" w14:textId="77777777" w:rsidR="000C399A" w:rsidRPr="0067191C" w:rsidRDefault="000C399A" w:rsidP="00DA0846">
            <w:pPr>
              <w:pStyle w:val="Content"/>
              <w:rPr>
                <w:lang w:val="it-IT"/>
              </w:rPr>
            </w:pPr>
            <w:r w:rsidRPr="0067191C">
              <w:rPr>
                <w:b/>
                <w:bCs/>
                <w:lang w:val="it-IT"/>
              </w:rPr>
              <w:t xml:space="preserve">Classe C → /24 → 256 indirizzi totali -2 </w:t>
            </w:r>
          </w:p>
        </w:tc>
      </w:tr>
    </w:tbl>
    <w:p w14:paraId="56DF327F" w14:textId="77777777" w:rsidR="000C399A" w:rsidRPr="0067191C" w:rsidRDefault="000C399A" w:rsidP="000C399A">
      <w:pPr>
        <w:rPr>
          <w:lang w:val="it-IT"/>
        </w:rPr>
      </w:pPr>
    </w:p>
    <w:p w14:paraId="0C4E1295" w14:textId="7B917E9B" w:rsidR="000C399A" w:rsidRDefault="000C399A" w:rsidP="000C399A">
      <w:pPr>
        <w:pStyle w:val="Heading2"/>
        <w:rPr>
          <w:b/>
          <w:bCs/>
          <w:lang w:val="it-IT"/>
        </w:rPr>
      </w:pPr>
      <w:r>
        <w:rPr>
          <w:b/>
          <w:bCs/>
          <w:lang w:val="it-IT"/>
        </w:rPr>
        <w:lastRenderedPageBreak/>
        <w:t>Configurazione Dispositivi</w:t>
      </w:r>
    </w:p>
    <w:p w14:paraId="7D36FF56" w14:textId="7EFB77F6" w:rsidR="000C399A" w:rsidRPr="000C399A" w:rsidRDefault="000C399A" w:rsidP="000C399A">
      <w:pPr>
        <w:rPr>
          <w:b w:val="0"/>
          <w:bCs/>
          <w:lang w:val="it-IT"/>
        </w:rPr>
      </w:pPr>
      <w:r w:rsidRPr="000C399A">
        <w:rPr>
          <w:b w:val="0"/>
          <w:bCs/>
          <w:lang w:val="it-IT"/>
        </w:rPr>
        <w:t xml:space="preserve">Configurazione PC: </w:t>
      </w:r>
    </w:p>
    <w:p w14:paraId="031D9009" w14:textId="17018BE2" w:rsidR="000C399A" w:rsidRPr="000C399A" w:rsidRDefault="000C399A" w:rsidP="000C399A">
      <w:pPr>
        <w:rPr>
          <w:b w:val="0"/>
          <w:bCs/>
          <w:lang w:val="it-IT"/>
        </w:rPr>
      </w:pPr>
      <w:r w:rsidRPr="000C399A">
        <w:rPr>
          <w:b w:val="0"/>
          <w:bCs/>
          <w:lang w:val="it-IT"/>
        </w:rPr>
        <w:t xml:space="preserve">i pc </w:t>
      </w:r>
      <w:r>
        <w:rPr>
          <w:b w:val="0"/>
          <w:bCs/>
          <w:lang w:val="it-IT"/>
        </w:rPr>
        <w:t>sono collegati all’interfaccia FastEthernet0 alle porte fastethernet degli switch.</w:t>
      </w:r>
    </w:p>
    <w:p w14:paraId="6379E93A" w14:textId="7946A567" w:rsidR="000C399A" w:rsidRDefault="000C399A" w:rsidP="000C399A">
      <w:pPr>
        <w:rPr>
          <w:lang w:val="it-IT"/>
        </w:rPr>
      </w:pPr>
      <w:r w:rsidRPr="000C399A">
        <w:rPr>
          <w:lang w:val="it-IT"/>
        </w:rPr>
        <w:drawing>
          <wp:inline distT="0" distB="0" distL="0" distR="0" wp14:anchorId="26446711" wp14:editId="2932BA63">
            <wp:extent cx="3261643" cy="1798476"/>
            <wp:effectExtent l="0" t="0" r="0" b="0"/>
            <wp:docPr id="186003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34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5C1" w14:textId="77777777" w:rsidR="00F6433E" w:rsidRDefault="00F6433E" w:rsidP="000C399A">
      <w:pPr>
        <w:rPr>
          <w:b w:val="0"/>
          <w:bCs/>
          <w:lang w:val="it-IT"/>
        </w:rPr>
      </w:pPr>
    </w:p>
    <w:p w14:paraId="5027E0F6" w14:textId="18CB4AF7" w:rsidR="00F6433E" w:rsidRPr="00F6433E" w:rsidRDefault="00F6433E" w:rsidP="000C399A">
      <w:pPr>
        <w:rPr>
          <w:b w:val="0"/>
          <w:bCs/>
          <w:lang w:val="it-IT"/>
        </w:rPr>
      </w:pPr>
      <w:r w:rsidRPr="00F6433E">
        <w:rPr>
          <w:b w:val="0"/>
          <w:bCs/>
          <w:lang w:val="it-IT"/>
        </w:rPr>
        <w:t>Configurazione SWITCH:</w:t>
      </w:r>
    </w:p>
    <w:p w14:paraId="68400044" w14:textId="23D97C7D" w:rsidR="00F6433E" w:rsidRPr="00F6433E" w:rsidRDefault="00F6433E" w:rsidP="00F6433E">
      <w:pPr>
        <w:rPr>
          <w:b w:val="0"/>
          <w:bCs/>
          <w:lang w:val="it-IT"/>
        </w:rPr>
      </w:pPr>
      <w:r w:rsidRPr="00F6433E">
        <w:rPr>
          <w:b w:val="0"/>
          <w:bCs/>
          <w:lang w:val="it-IT"/>
        </w:rPr>
        <w:t xml:space="preserve">tra di loro gli switch sono collegati tramite porte GigabitEthernet, queste porte sono configurate come </w:t>
      </w:r>
      <w:r w:rsidRPr="00F6433E">
        <w:rPr>
          <w:bCs/>
          <w:lang w:val="it-IT"/>
        </w:rPr>
        <w:t>Trunk Ports</w:t>
      </w:r>
      <w:r>
        <w:rPr>
          <w:bCs/>
          <w:lang w:val="it-IT"/>
        </w:rPr>
        <w:t xml:space="preserve">. </w:t>
      </w:r>
      <w:r>
        <w:rPr>
          <w:bCs/>
          <w:lang w:val="it-IT"/>
        </w:rPr>
        <w:br/>
      </w:r>
      <w:r w:rsidRPr="00F6433E">
        <w:rPr>
          <w:b w:val="0"/>
          <w:lang w:val="it-IT"/>
        </w:rPr>
        <w:t>In modo che</w:t>
      </w:r>
      <w:r>
        <w:rPr>
          <w:bCs/>
          <w:lang w:val="it-IT"/>
        </w:rPr>
        <w:t xml:space="preserve"> </w:t>
      </w:r>
      <w:r w:rsidRPr="00F6433E">
        <w:rPr>
          <w:b w:val="0"/>
          <w:bCs/>
          <w:lang w:val="it-IT"/>
        </w:rPr>
        <w:t>Collegano gli switch tra loro e</w:t>
      </w:r>
      <w:r>
        <w:rPr>
          <w:b w:val="0"/>
          <w:bCs/>
          <w:lang w:val="it-IT"/>
        </w:rPr>
        <w:t xml:space="preserve"> </w:t>
      </w:r>
      <w:r w:rsidRPr="00F6433E">
        <w:rPr>
          <w:b w:val="0"/>
          <w:bCs/>
          <w:lang w:val="it-IT"/>
        </w:rPr>
        <w:t>possono trasportare il traffico di pi</w:t>
      </w:r>
      <w:r w:rsidRPr="00F6433E">
        <w:rPr>
          <w:rFonts w:hint="eastAsia"/>
          <w:b w:val="0"/>
          <w:bCs/>
          <w:lang w:val="it-IT"/>
        </w:rPr>
        <w:t>ù</w:t>
      </w:r>
      <w:r w:rsidRPr="00F6433E">
        <w:rPr>
          <w:b w:val="0"/>
          <w:bCs/>
          <w:lang w:val="it-IT"/>
        </w:rPr>
        <w:t xml:space="preserve"> VLAN,utilizzando il tagging VLAN per identificare il</w:t>
      </w:r>
      <w:r>
        <w:rPr>
          <w:b w:val="0"/>
          <w:bCs/>
          <w:lang w:val="it-IT"/>
        </w:rPr>
        <w:t xml:space="preserve"> </w:t>
      </w:r>
      <w:r w:rsidRPr="00F6433E">
        <w:rPr>
          <w:b w:val="0"/>
          <w:bCs/>
          <w:lang w:val="it-IT"/>
        </w:rPr>
        <w:t>traffico di ciascuna VLAN.</w:t>
      </w:r>
    </w:p>
    <w:p w14:paraId="083E90D5" w14:textId="23FADD0B" w:rsidR="00F6433E" w:rsidRPr="00F6433E" w:rsidRDefault="00F6433E" w:rsidP="00F6433E">
      <w:pPr>
        <w:rPr>
          <w:lang w:val="it-IT"/>
        </w:rPr>
      </w:pPr>
      <w:r w:rsidRPr="00F6433E">
        <w:rPr>
          <w:lang w:val="it-IT"/>
        </w:rPr>
        <w:drawing>
          <wp:inline distT="0" distB="0" distL="0" distR="0" wp14:anchorId="69FEAB16" wp14:editId="2A974944">
            <wp:extent cx="6309360" cy="2811780"/>
            <wp:effectExtent l="0" t="0" r="0" b="7620"/>
            <wp:docPr id="33359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3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E0C" w14:textId="77777777" w:rsidR="000C399A" w:rsidRPr="000C399A" w:rsidRDefault="000C399A" w:rsidP="000C399A">
      <w:pPr>
        <w:rPr>
          <w:lang w:val="it-IT"/>
        </w:rPr>
      </w:pPr>
    </w:p>
    <w:p w14:paraId="6D84C4C9" w14:textId="4F6463DB" w:rsidR="000C399A" w:rsidRPr="00997028" w:rsidRDefault="00997028" w:rsidP="00997028">
      <w:pPr>
        <w:pStyle w:val="Heading2"/>
        <w:rPr>
          <w:b/>
          <w:bCs/>
          <w:lang w:val="it-IT"/>
        </w:rPr>
      </w:pPr>
      <w:r>
        <w:rPr>
          <w:b/>
          <w:bCs/>
          <w:lang w:val="it-IT"/>
        </w:rPr>
        <w:lastRenderedPageBreak/>
        <w:t>Vlan con dispositivi collegati a switch diversi</w:t>
      </w:r>
    </w:p>
    <w:p w14:paraId="4200F7B1" w14:textId="475C7E07" w:rsidR="00997028" w:rsidRPr="00A97039" w:rsidRDefault="00997028" w:rsidP="00997028">
      <w:pPr>
        <w:rPr>
          <w:b w:val="0"/>
          <w:bCs/>
          <w:lang w:val="it-IT"/>
        </w:rPr>
      </w:pPr>
      <w:r w:rsidRPr="00A97039">
        <w:rPr>
          <w:b w:val="0"/>
          <w:bCs/>
          <w:lang w:val="it-IT"/>
        </w:rPr>
        <w:t>La Vlan Managment ha 2 PC su Switch03 e 2 PC su Switch01.</w:t>
      </w:r>
      <w:r w:rsidRPr="00A97039">
        <w:rPr>
          <w:b w:val="0"/>
          <w:bCs/>
          <w:lang w:val="en-GB"/>
        </w:rPr>
        <w:drawing>
          <wp:inline distT="0" distB="0" distL="0" distR="0" wp14:anchorId="7E7009D3" wp14:editId="2B35F0D2">
            <wp:extent cx="4351397" cy="5601185"/>
            <wp:effectExtent l="0" t="0" r="0" b="0"/>
            <wp:docPr id="6211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5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3904" w14:textId="77777777" w:rsidR="00A97039" w:rsidRDefault="00A97039" w:rsidP="000C399A">
      <w:pPr>
        <w:pStyle w:val="Heading2"/>
        <w:rPr>
          <w:b/>
          <w:bCs/>
          <w:lang w:val="it-IT"/>
        </w:rPr>
      </w:pPr>
    </w:p>
    <w:p w14:paraId="197E5087" w14:textId="73DD6AB9" w:rsidR="000C399A" w:rsidRPr="00997028" w:rsidRDefault="00997028" w:rsidP="000C399A">
      <w:pPr>
        <w:pStyle w:val="Heading2"/>
        <w:rPr>
          <w:b/>
          <w:bCs/>
          <w:lang w:val="it-IT"/>
        </w:rPr>
      </w:pPr>
      <w:r>
        <w:rPr>
          <w:b/>
          <w:bCs/>
          <w:lang w:val="it-IT"/>
        </w:rPr>
        <w:t>Test Funzionament TRUNK</w:t>
      </w:r>
    </w:p>
    <w:p w14:paraId="1DE4081D" w14:textId="0605FE1E" w:rsidR="000C399A" w:rsidRPr="00A97039" w:rsidRDefault="00997028" w:rsidP="000C399A">
      <w:pPr>
        <w:rPr>
          <w:b w:val="0"/>
          <w:bCs/>
          <w:lang w:val="it-IT"/>
        </w:rPr>
      </w:pPr>
      <w:r w:rsidRPr="00A97039">
        <w:rPr>
          <w:b w:val="0"/>
          <w:bCs/>
          <w:lang w:val="it-IT"/>
        </w:rPr>
        <w:t>Fare almeno un test che dimostri il corretto funzionamento del collegamento TRUNK tra gli switch</w:t>
      </w:r>
      <w:r w:rsidRPr="00A97039">
        <w:rPr>
          <w:b w:val="0"/>
          <w:bCs/>
          <w:lang w:val="it-IT"/>
        </w:rPr>
        <w:t>:</w:t>
      </w:r>
    </w:p>
    <w:p w14:paraId="24BF068B" w14:textId="64E1D9CA" w:rsidR="00997028" w:rsidRPr="00A97039" w:rsidRDefault="00997028" w:rsidP="000C399A">
      <w:pPr>
        <w:rPr>
          <w:b w:val="0"/>
          <w:bCs/>
          <w:lang w:val="it-IT"/>
        </w:rPr>
      </w:pPr>
      <w:r w:rsidRPr="00A97039">
        <w:rPr>
          <w:b w:val="0"/>
          <w:bCs/>
          <w:lang w:val="it-IT"/>
        </w:rPr>
        <w:t>Nella Seguente immagine si mostra come Pc di Managment 192.168.100.30/24 tenta di pingare il Pc di Managment 192.168.100.11/24.</w:t>
      </w:r>
    </w:p>
    <w:p w14:paraId="3C3DA539" w14:textId="1E59C053" w:rsidR="00997028" w:rsidRPr="00A97039" w:rsidRDefault="00997028" w:rsidP="000C399A">
      <w:pPr>
        <w:rPr>
          <w:b w:val="0"/>
          <w:bCs/>
          <w:lang w:val="it-IT"/>
        </w:rPr>
      </w:pPr>
      <w:r w:rsidRPr="00A97039">
        <w:rPr>
          <w:b w:val="0"/>
          <w:bCs/>
          <w:lang w:val="it-IT"/>
        </w:rPr>
        <w:lastRenderedPageBreak/>
        <w:t xml:space="preserve">Parte il protovollo ICMP ma il mittente non ha nella tabella cache ARP </w:t>
      </w:r>
      <w:r w:rsidR="00A97039" w:rsidRPr="00A97039">
        <w:rPr>
          <w:b w:val="0"/>
          <w:bCs/>
          <w:lang w:val="it-IT"/>
        </w:rPr>
        <w:t xml:space="preserve">la risoluzione MAC-Ipaddress, quindi parte il protocollo ARP in Brodcast alla ricerca dell’host con IP= </w:t>
      </w:r>
      <w:r w:rsidR="00A97039" w:rsidRPr="00A97039">
        <w:rPr>
          <w:b w:val="0"/>
          <w:bCs/>
          <w:lang w:val="it-IT"/>
        </w:rPr>
        <w:t>192.168.100.11/24.</w:t>
      </w:r>
    </w:p>
    <w:p w14:paraId="248BB2DE" w14:textId="77777777" w:rsidR="00A97039" w:rsidRDefault="00A97039" w:rsidP="000C399A">
      <w:pPr>
        <w:rPr>
          <w:b w:val="0"/>
          <w:bCs/>
          <w:lang w:val="it-IT"/>
        </w:rPr>
      </w:pPr>
    </w:p>
    <w:p w14:paraId="2BDFEBA6" w14:textId="7B3704B7" w:rsidR="004A6784" w:rsidRPr="00311FF6" w:rsidRDefault="00311FF6" w:rsidP="000C399A">
      <w:pPr>
        <w:rPr>
          <w:lang w:val="it-IT"/>
        </w:rPr>
      </w:pPr>
      <w:r w:rsidRPr="00311FF6">
        <w:rPr>
          <w:lang w:val="it-IT"/>
        </w:rPr>
        <w:t>Ciclo</w:t>
      </w:r>
      <w:r w:rsidR="004A6784" w:rsidRPr="00311FF6">
        <w:rPr>
          <w:lang w:val="it-IT"/>
        </w:rPr>
        <w:t>:</w:t>
      </w:r>
    </w:p>
    <w:p w14:paraId="5A8B41C3" w14:textId="346452CD" w:rsidR="00A97039" w:rsidRPr="00311FF6" w:rsidRDefault="004A6784" w:rsidP="000C399A">
      <w:pPr>
        <w:rPr>
          <w:b w:val="0"/>
          <w:bCs/>
          <w:lang w:val="it-IT"/>
        </w:rPr>
      </w:pPr>
      <w:r w:rsidRPr="00311FF6">
        <w:rPr>
          <w:b w:val="0"/>
          <w:bCs/>
          <w:highlight w:val="yellow"/>
          <w:lang w:val="it-IT"/>
        </w:rPr>
        <w:t xml:space="preserve">- </w:t>
      </w:r>
      <w:r w:rsidR="00A97039" w:rsidRPr="00311FF6">
        <w:rPr>
          <w:b w:val="0"/>
          <w:bCs/>
          <w:highlight w:val="yellow"/>
          <w:lang w:val="it-IT"/>
        </w:rPr>
        <w:t>ICMP</w:t>
      </w:r>
      <w:r w:rsidRPr="00311FF6">
        <w:rPr>
          <w:b w:val="0"/>
          <w:bCs/>
          <w:highlight w:val="yellow"/>
          <w:lang w:val="it-IT"/>
        </w:rPr>
        <w:t xml:space="preserve"> Protocol non </w:t>
      </w:r>
      <w:r w:rsidRPr="00D63A62">
        <w:rPr>
          <w:b w:val="0"/>
          <w:bCs/>
          <w:highlight w:val="yellow"/>
          <w:lang w:val="it-IT"/>
        </w:rPr>
        <w:t>parte</w:t>
      </w:r>
      <w:r w:rsidR="00D63A62" w:rsidRPr="00D63A62">
        <w:rPr>
          <w:b w:val="0"/>
          <w:bCs/>
          <w:highlight w:val="yellow"/>
          <w:lang w:val="it-IT"/>
        </w:rPr>
        <w:t xml:space="preserve"> ma parte ARP verso lo Switch01 dal PC</w:t>
      </w:r>
    </w:p>
    <w:p w14:paraId="5A14A836" w14:textId="77777777" w:rsidR="00A97039" w:rsidRPr="00A97039" w:rsidRDefault="00A97039" w:rsidP="00A97039">
      <w:pPr>
        <w:rPr>
          <w:b w:val="0"/>
          <w:bCs/>
          <w:lang w:val="en-GB"/>
        </w:rPr>
      </w:pPr>
      <w:r w:rsidRPr="00A97039">
        <w:rPr>
          <w:b w:val="0"/>
          <w:bCs/>
          <w:lang w:val="en-GB"/>
        </w:rPr>
        <w:t>1. The Ping process starts the next ping request.</w:t>
      </w:r>
    </w:p>
    <w:p w14:paraId="6585F9C1" w14:textId="77777777" w:rsidR="00A97039" w:rsidRPr="00A97039" w:rsidRDefault="00A97039" w:rsidP="00A97039">
      <w:pPr>
        <w:rPr>
          <w:b w:val="0"/>
          <w:bCs/>
          <w:lang w:val="en-GB"/>
        </w:rPr>
      </w:pPr>
      <w:r w:rsidRPr="00A97039">
        <w:rPr>
          <w:b w:val="0"/>
          <w:bCs/>
          <w:lang w:val="en-GB"/>
        </w:rPr>
        <w:t>2. The Ping process creates an ICMP Echo Request message and sends it to the lower process.</w:t>
      </w:r>
    </w:p>
    <w:p w14:paraId="5FCB4EA8" w14:textId="77777777" w:rsidR="00A97039" w:rsidRPr="00A97039" w:rsidRDefault="00A97039" w:rsidP="00A97039">
      <w:pPr>
        <w:rPr>
          <w:b w:val="0"/>
          <w:bCs/>
          <w:lang w:val="en-GB"/>
        </w:rPr>
      </w:pPr>
      <w:r w:rsidRPr="00A97039">
        <w:rPr>
          <w:b w:val="0"/>
          <w:bCs/>
          <w:lang w:val="en-GB"/>
        </w:rPr>
        <w:t>3. The source IP address is not specified. The device sets it to the port's IP address.</w:t>
      </w:r>
    </w:p>
    <w:p w14:paraId="25677E76" w14:textId="1595724D" w:rsidR="00A97039" w:rsidRDefault="00A97039" w:rsidP="00A97039">
      <w:pPr>
        <w:rPr>
          <w:b w:val="0"/>
          <w:bCs/>
          <w:lang w:val="en-GB"/>
        </w:rPr>
      </w:pPr>
      <w:r w:rsidRPr="00A97039">
        <w:rPr>
          <w:b w:val="0"/>
          <w:bCs/>
          <w:lang w:val="en-GB"/>
        </w:rPr>
        <w:t>4. The destination IP address is in the same subnet. The device sets the next-hop to destination.</w:t>
      </w:r>
    </w:p>
    <w:p w14:paraId="1AF09903" w14:textId="4E8DEE18" w:rsidR="00A97039" w:rsidRPr="00A97039" w:rsidRDefault="00A97039" w:rsidP="00A97039">
      <w:pPr>
        <w:rPr>
          <w:b w:val="0"/>
          <w:bCs/>
          <w:lang w:val="en-GB"/>
        </w:rPr>
      </w:pPr>
      <w:r>
        <w:rPr>
          <w:b w:val="0"/>
          <w:bCs/>
          <w:lang w:val="en-GB"/>
        </w:rPr>
        <w:t>5</w:t>
      </w:r>
      <w:r w:rsidRPr="00A97039">
        <w:rPr>
          <w:b w:val="0"/>
          <w:bCs/>
          <w:lang w:val="en-GB"/>
        </w:rPr>
        <w:t>. The next-hop IP address is a unicast. The ARP process looks it up in the ARP table.</w:t>
      </w:r>
    </w:p>
    <w:p w14:paraId="3188CC48" w14:textId="68E88AB9" w:rsidR="00A97039" w:rsidRDefault="00A97039" w:rsidP="00A97039">
      <w:pPr>
        <w:rPr>
          <w:b w:val="0"/>
          <w:bCs/>
          <w:lang w:val="en-GB"/>
        </w:rPr>
      </w:pPr>
      <w:r>
        <w:rPr>
          <w:b w:val="0"/>
          <w:bCs/>
          <w:lang w:val="en-GB"/>
        </w:rPr>
        <w:t>6</w:t>
      </w:r>
      <w:r w:rsidRPr="00A97039">
        <w:rPr>
          <w:b w:val="0"/>
          <w:bCs/>
          <w:lang w:val="en-GB"/>
        </w:rPr>
        <w:t>. The next-hop IP address is not in the ARP table. The ARP process tries to send an ARP request for that IP address and buffers this packet.</w:t>
      </w:r>
    </w:p>
    <w:p w14:paraId="3F85A864" w14:textId="77777777" w:rsidR="004A6784" w:rsidRDefault="004A6784" w:rsidP="00A97039">
      <w:pPr>
        <w:rPr>
          <w:b w:val="0"/>
          <w:bCs/>
          <w:lang w:val="en-GB"/>
        </w:rPr>
      </w:pPr>
    </w:p>
    <w:p w14:paraId="77EA8BF3" w14:textId="3EEE701F" w:rsidR="004A6784" w:rsidRDefault="004A6784" w:rsidP="00A97039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>- Pacchetto di riecerca ARP arriva allo Swithc01:</w:t>
      </w:r>
    </w:p>
    <w:p w14:paraId="49169736" w14:textId="4721D164" w:rsidR="00311FF6" w:rsidRPr="00311FF6" w:rsidRDefault="00311FF6" w:rsidP="00A97039">
      <w:pPr>
        <w:rPr>
          <w:b w:val="0"/>
          <w:lang w:val="it-IT"/>
        </w:rPr>
      </w:pPr>
      <w:r w:rsidRPr="00311FF6">
        <w:rPr>
          <w:b w:val="0"/>
        </w:rPr>
        <w:t>0. GigabitEthernet0/2 receives the frame.</w:t>
      </w:r>
    </w:p>
    <w:p w14:paraId="3B0D1215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1. The frame source MAC address does not exist in the MAC table of Switch. Switch adds a new MAC entry to its table.</w:t>
      </w:r>
    </w:p>
    <w:p w14:paraId="7F7B91EE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2. The frame destination MAC address is broadcast. The Switch processes the frame.</w:t>
      </w:r>
    </w:p>
    <w:p w14:paraId="429A63A7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3. The frame's destination MAC address matches the receiving port's MAC address, the broadcast address, or a multicast address.</w:t>
      </w:r>
    </w:p>
    <w:p w14:paraId="37EDD1D0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4. The device decapsulates the PDU from the Ethernet frame.</w:t>
      </w:r>
    </w:p>
    <w:p w14:paraId="3996F1BA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5. The frame is an ARP frame. The ARP process processes it.</w:t>
      </w:r>
    </w:p>
    <w:p w14:paraId="6E5EED42" w14:textId="6EC44C40" w:rsid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6. The active VLAN interface is not up. The ARP process ignores the frame.</w:t>
      </w:r>
    </w:p>
    <w:p w14:paraId="73C6E268" w14:textId="77777777" w:rsidR="00311FF6" w:rsidRDefault="00311FF6" w:rsidP="004A6784">
      <w:pPr>
        <w:rPr>
          <w:b w:val="0"/>
          <w:bCs/>
          <w:lang w:val="en-GB"/>
        </w:rPr>
      </w:pPr>
    </w:p>
    <w:p w14:paraId="46837B44" w14:textId="77777777" w:rsidR="004A6784" w:rsidRDefault="004A6784" w:rsidP="004A6784">
      <w:pPr>
        <w:rPr>
          <w:b w:val="0"/>
          <w:bCs/>
          <w:lang w:val="en-GB"/>
        </w:rPr>
      </w:pPr>
    </w:p>
    <w:p w14:paraId="089AEFFF" w14:textId="575FE029" w:rsidR="004A6784" w:rsidRDefault="004A6784" w:rsidP="004A6784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 xml:space="preserve">- </w:t>
      </w:r>
      <w:r w:rsidRPr="004A6784">
        <w:rPr>
          <w:b w:val="0"/>
          <w:bCs/>
          <w:highlight w:val="yellow"/>
          <w:lang w:val="it-IT"/>
        </w:rPr>
        <w:t xml:space="preserve">Pacchetto di riecerca ARP </w:t>
      </w:r>
      <w:r w:rsidRPr="004A6784">
        <w:rPr>
          <w:b w:val="0"/>
          <w:bCs/>
          <w:highlight w:val="yellow"/>
          <w:lang w:val="it-IT"/>
        </w:rPr>
        <w:t>viene inviato sulle porte Eth attive</w:t>
      </w:r>
      <w:r w:rsidR="00D63A62">
        <w:rPr>
          <w:b w:val="0"/>
          <w:bCs/>
          <w:highlight w:val="yellow"/>
          <w:lang w:val="it-IT"/>
        </w:rPr>
        <w:t xml:space="preserve"> sullo Switch01</w:t>
      </w:r>
      <w:r w:rsidRPr="004A6784">
        <w:rPr>
          <w:b w:val="0"/>
          <w:bCs/>
          <w:highlight w:val="yellow"/>
          <w:lang w:val="it-IT"/>
        </w:rPr>
        <w:t>:</w:t>
      </w:r>
    </w:p>
    <w:p w14:paraId="6632E62A" w14:textId="6D5D84CD" w:rsidR="00311FF6" w:rsidRPr="00311FF6" w:rsidRDefault="00311FF6" w:rsidP="004A6784">
      <w:pPr>
        <w:rPr>
          <w:b w:val="0"/>
          <w:lang w:val="en-GB"/>
        </w:rPr>
      </w:pPr>
      <w:r>
        <w:rPr>
          <w:b w:val="0"/>
        </w:rPr>
        <w:t>0</w:t>
      </w:r>
      <w:r w:rsidRPr="00311FF6">
        <w:rPr>
          <w:b w:val="0"/>
        </w:rPr>
        <w:t>. This is a broadcast frame. The Switch sends out the frame to all ports in the same VLAN except the receiving port.</w:t>
      </w:r>
    </w:p>
    <w:p w14:paraId="5311B598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1. FastEthernet0/1 sends out the frame.</w:t>
      </w:r>
    </w:p>
    <w:p w14:paraId="69706221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2. FastEthernet0/2 sends out the frame.</w:t>
      </w:r>
    </w:p>
    <w:p w14:paraId="17718AFF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lastRenderedPageBreak/>
        <w:t>3. FastEthernet0/3 sends out the frame.</w:t>
      </w:r>
    </w:p>
    <w:p w14:paraId="79EE078A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4. FastEthernet0/4 sends out the frame.</w:t>
      </w:r>
    </w:p>
    <w:p w14:paraId="3BA42E19" w14:textId="77777777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5. FastEthernet0/5 sends out the frame.</w:t>
      </w:r>
    </w:p>
    <w:p w14:paraId="24893D64" w14:textId="2067F278" w:rsidR="004A6784" w:rsidRP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6. GigabitEthernet0/1 sends out the frame.</w:t>
      </w:r>
      <w:r w:rsidR="00D63A62" w:rsidRPr="00D63A62">
        <w:rPr>
          <w:b w:val="0"/>
          <w:lang w:val="en-GB"/>
        </w:rPr>
        <w:t xml:space="preserve"> </w:t>
      </w:r>
      <w:r w:rsidR="00D63A62">
        <w:rPr>
          <w:b w:val="0"/>
          <w:lang w:val="en-GB"/>
        </w:rPr>
        <w:t xml:space="preserve">(Trunk </w:t>
      </w:r>
      <w:proofErr w:type="spellStart"/>
      <w:r w:rsidR="00D63A62">
        <w:rPr>
          <w:b w:val="0"/>
          <w:lang w:val="en-GB"/>
        </w:rPr>
        <w:t>Collegata</w:t>
      </w:r>
      <w:proofErr w:type="spellEnd"/>
      <w:r w:rsidR="00D63A62">
        <w:rPr>
          <w:b w:val="0"/>
          <w:lang w:val="en-GB"/>
        </w:rPr>
        <w:t xml:space="preserve"> all</w:t>
      </w:r>
      <w:r w:rsidR="00D63A62">
        <w:rPr>
          <w:b w:val="0"/>
          <w:lang w:val="en-GB"/>
        </w:rPr>
        <w:t xml:space="preserve"> Router</w:t>
      </w:r>
      <w:r w:rsidR="00D63A62">
        <w:rPr>
          <w:b w:val="0"/>
          <w:lang w:val="en-GB"/>
        </w:rPr>
        <w:t>)</w:t>
      </w:r>
    </w:p>
    <w:p w14:paraId="118580FE" w14:textId="30B7544F" w:rsidR="004A6784" w:rsidRDefault="004A6784" w:rsidP="004A6784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7. GigabitEthernet0/2 sends out the frame.</w:t>
      </w:r>
      <w:r w:rsidRPr="004A6784">
        <w:rPr>
          <w:b w:val="0"/>
          <w:bCs/>
          <w:lang w:val="en-GB"/>
        </w:rPr>
        <w:t xml:space="preserve"> </w:t>
      </w:r>
      <w:r w:rsidR="00D63A62">
        <w:rPr>
          <w:b w:val="0"/>
          <w:lang w:val="en-GB"/>
        </w:rPr>
        <w:t xml:space="preserve">(Trunk </w:t>
      </w:r>
      <w:proofErr w:type="spellStart"/>
      <w:r w:rsidR="00D63A62">
        <w:rPr>
          <w:b w:val="0"/>
          <w:lang w:val="en-GB"/>
        </w:rPr>
        <w:t>Collegata</w:t>
      </w:r>
      <w:proofErr w:type="spellEnd"/>
      <w:r w:rsidR="00D63A62">
        <w:rPr>
          <w:b w:val="0"/>
          <w:lang w:val="en-GB"/>
        </w:rPr>
        <w:t xml:space="preserve"> </w:t>
      </w:r>
      <w:proofErr w:type="spellStart"/>
      <w:r w:rsidR="00D63A62">
        <w:rPr>
          <w:b w:val="0"/>
          <w:lang w:val="en-GB"/>
        </w:rPr>
        <w:t>allo</w:t>
      </w:r>
      <w:proofErr w:type="spellEnd"/>
      <w:r w:rsidR="00D63A62">
        <w:rPr>
          <w:b w:val="0"/>
          <w:lang w:val="en-GB"/>
        </w:rPr>
        <w:t xml:space="preserve"> Switch)</w:t>
      </w:r>
    </w:p>
    <w:p w14:paraId="2E240F07" w14:textId="77777777" w:rsidR="004A6784" w:rsidRDefault="004A6784" w:rsidP="004A6784">
      <w:pPr>
        <w:rPr>
          <w:b w:val="0"/>
          <w:bCs/>
          <w:lang w:val="en-GB"/>
        </w:rPr>
      </w:pPr>
    </w:p>
    <w:p w14:paraId="11974DDE" w14:textId="575801DB" w:rsidR="004A6784" w:rsidRDefault="004A6784" w:rsidP="004A6784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 xml:space="preserve">- </w:t>
      </w:r>
      <w:r w:rsidRPr="004A6784">
        <w:rPr>
          <w:b w:val="0"/>
          <w:bCs/>
          <w:highlight w:val="yellow"/>
          <w:lang w:val="it-IT"/>
        </w:rPr>
        <w:t>Pacchetto di riecerca ARP arriva allo Swithc0</w:t>
      </w:r>
      <w:r w:rsidR="00311FF6">
        <w:rPr>
          <w:b w:val="0"/>
          <w:bCs/>
          <w:highlight w:val="yellow"/>
          <w:lang w:val="it-IT"/>
        </w:rPr>
        <w:t>2</w:t>
      </w:r>
      <w:r w:rsidRPr="004A6784">
        <w:rPr>
          <w:b w:val="0"/>
          <w:bCs/>
          <w:highlight w:val="yellow"/>
          <w:lang w:val="it-IT"/>
        </w:rPr>
        <w:t>:</w:t>
      </w:r>
    </w:p>
    <w:p w14:paraId="62353F1E" w14:textId="60CFF48D" w:rsidR="004A6784" w:rsidRPr="00311FF6" w:rsidRDefault="00311FF6" w:rsidP="004A6784">
      <w:pPr>
        <w:rPr>
          <w:b w:val="0"/>
          <w:lang w:val="it-IT"/>
        </w:rPr>
      </w:pPr>
      <w:r w:rsidRPr="00311FF6">
        <w:rPr>
          <w:b w:val="0"/>
        </w:rPr>
        <w:t>0</w:t>
      </w:r>
      <w:r w:rsidRPr="00311FF6">
        <w:rPr>
          <w:b w:val="0"/>
        </w:rPr>
        <w:t>. GigabitEthernet0/2 receives the frame.</w:t>
      </w:r>
    </w:p>
    <w:p w14:paraId="6061B078" w14:textId="77777777" w:rsidR="00311FF6" w:rsidRPr="004A6784" w:rsidRDefault="00311FF6" w:rsidP="00311FF6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1. The frame source MAC address does not exist in the MAC table of Switch. Switch adds a new MAC entry to its table.</w:t>
      </w:r>
    </w:p>
    <w:p w14:paraId="1EBBDEFC" w14:textId="77777777" w:rsidR="00311FF6" w:rsidRPr="004A6784" w:rsidRDefault="00311FF6" w:rsidP="00311FF6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2. The frame destination MAC address is broadcast. The Switch processes the frame.</w:t>
      </w:r>
    </w:p>
    <w:p w14:paraId="286638E6" w14:textId="77777777" w:rsidR="00311FF6" w:rsidRPr="004A6784" w:rsidRDefault="00311FF6" w:rsidP="00311FF6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3. The frame's destination MAC address matches the receiving port's MAC address, the broadcast address, or a multicast address.</w:t>
      </w:r>
    </w:p>
    <w:p w14:paraId="74A190BD" w14:textId="77777777" w:rsidR="00311FF6" w:rsidRPr="004A6784" w:rsidRDefault="00311FF6" w:rsidP="00311FF6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4. The device decapsulates the PDU from the Ethernet frame.</w:t>
      </w:r>
    </w:p>
    <w:p w14:paraId="753AA3E9" w14:textId="77777777" w:rsidR="00311FF6" w:rsidRPr="004A6784" w:rsidRDefault="00311FF6" w:rsidP="00311FF6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5. The frame is an ARP frame. The ARP process processes it.</w:t>
      </w:r>
    </w:p>
    <w:p w14:paraId="65AF0838" w14:textId="77777777" w:rsidR="00311FF6" w:rsidRDefault="00311FF6" w:rsidP="00311FF6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6. The active VLAN interface is not up. The ARP process ignores the frame.</w:t>
      </w:r>
    </w:p>
    <w:p w14:paraId="0E61ED63" w14:textId="77777777" w:rsidR="00D63A62" w:rsidRDefault="00D63A62" w:rsidP="00311FF6">
      <w:pPr>
        <w:rPr>
          <w:b w:val="0"/>
          <w:bCs/>
          <w:lang w:val="en-GB"/>
        </w:rPr>
      </w:pPr>
    </w:p>
    <w:p w14:paraId="690C2400" w14:textId="5205E836" w:rsidR="00311FF6" w:rsidRDefault="00311FF6" w:rsidP="00311FF6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>- Pacchetto di riecerca ARP viene inviato sulle porte Eth attive</w:t>
      </w:r>
      <w:r>
        <w:rPr>
          <w:b w:val="0"/>
          <w:bCs/>
          <w:highlight w:val="yellow"/>
          <w:lang w:val="it-IT"/>
        </w:rPr>
        <w:t xml:space="preserve"> dello S</w:t>
      </w:r>
      <w:r w:rsidR="00D63A62">
        <w:rPr>
          <w:b w:val="0"/>
          <w:bCs/>
          <w:highlight w:val="yellow"/>
          <w:lang w:val="it-IT"/>
        </w:rPr>
        <w:t>witch02</w:t>
      </w:r>
      <w:r w:rsidRPr="004A6784">
        <w:rPr>
          <w:b w:val="0"/>
          <w:bCs/>
          <w:highlight w:val="yellow"/>
          <w:lang w:val="it-IT"/>
        </w:rPr>
        <w:t>:</w:t>
      </w:r>
    </w:p>
    <w:p w14:paraId="11CE085E" w14:textId="77777777" w:rsidR="00311FF6" w:rsidRDefault="00311FF6" w:rsidP="00311FF6">
      <w:pPr>
        <w:rPr>
          <w:b w:val="0"/>
        </w:rPr>
      </w:pPr>
      <w:r>
        <w:rPr>
          <w:b w:val="0"/>
        </w:rPr>
        <w:t>0</w:t>
      </w:r>
      <w:r w:rsidRPr="00311FF6">
        <w:rPr>
          <w:b w:val="0"/>
        </w:rPr>
        <w:t>. This is a broadcast frame. The Switch sends out the frame to all ports in the same VLAN except the receiving port.</w:t>
      </w:r>
    </w:p>
    <w:p w14:paraId="4971A3FE" w14:textId="77777777" w:rsidR="00D63A62" w:rsidRPr="00D63A62" w:rsidRDefault="00D63A62" w:rsidP="00D63A62">
      <w:pPr>
        <w:rPr>
          <w:b w:val="0"/>
          <w:lang w:val="en-GB"/>
        </w:rPr>
      </w:pPr>
      <w:r w:rsidRPr="00D63A62">
        <w:rPr>
          <w:b w:val="0"/>
          <w:lang w:val="en-GB"/>
        </w:rPr>
        <w:t>1. FastEthernet0/1 sends out the frame.</w:t>
      </w:r>
    </w:p>
    <w:p w14:paraId="27AD3618" w14:textId="77777777" w:rsidR="00D63A62" w:rsidRPr="00D63A62" w:rsidRDefault="00D63A62" w:rsidP="00D63A62">
      <w:pPr>
        <w:rPr>
          <w:b w:val="0"/>
          <w:lang w:val="en-GB"/>
        </w:rPr>
      </w:pPr>
      <w:r w:rsidRPr="00D63A62">
        <w:rPr>
          <w:b w:val="0"/>
          <w:lang w:val="en-GB"/>
        </w:rPr>
        <w:t>2. FastEthernet0/2 sends out the frame.</w:t>
      </w:r>
    </w:p>
    <w:p w14:paraId="074A5BF3" w14:textId="595941E4" w:rsidR="00A97039" w:rsidRDefault="00D63A62" w:rsidP="000C399A">
      <w:pPr>
        <w:rPr>
          <w:b w:val="0"/>
          <w:lang w:val="en-GB"/>
        </w:rPr>
      </w:pPr>
      <w:r w:rsidRPr="00D63A62">
        <w:rPr>
          <w:b w:val="0"/>
          <w:lang w:val="en-GB"/>
        </w:rPr>
        <w:t xml:space="preserve">3. GigabitEthernet0/1 sends out the </w:t>
      </w:r>
      <w:proofErr w:type="gramStart"/>
      <w:r w:rsidRPr="00D63A62">
        <w:rPr>
          <w:b w:val="0"/>
          <w:lang w:val="en-GB"/>
        </w:rPr>
        <w:t>frame.</w:t>
      </w:r>
      <w:r>
        <w:rPr>
          <w:b w:val="0"/>
          <w:lang w:val="en-GB"/>
        </w:rPr>
        <w:t>(</w:t>
      </w:r>
      <w:proofErr w:type="gramEnd"/>
      <w:r>
        <w:rPr>
          <w:b w:val="0"/>
          <w:lang w:val="en-GB"/>
        </w:rPr>
        <w:t xml:space="preserve">Trunk </w:t>
      </w:r>
      <w:proofErr w:type="spellStart"/>
      <w:r>
        <w:rPr>
          <w:b w:val="0"/>
          <w:lang w:val="en-GB"/>
        </w:rPr>
        <w:t>Collegata</w:t>
      </w:r>
      <w:proofErr w:type="spellEnd"/>
      <w:r>
        <w:rPr>
          <w:b w:val="0"/>
          <w:lang w:val="en-GB"/>
        </w:rPr>
        <w:t xml:space="preserve"> </w:t>
      </w:r>
      <w:proofErr w:type="spellStart"/>
      <w:r>
        <w:rPr>
          <w:b w:val="0"/>
          <w:lang w:val="en-GB"/>
        </w:rPr>
        <w:t>allo</w:t>
      </w:r>
      <w:proofErr w:type="spellEnd"/>
      <w:r>
        <w:rPr>
          <w:b w:val="0"/>
          <w:lang w:val="en-GB"/>
        </w:rPr>
        <w:t xml:space="preserve"> Switch03)</w:t>
      </w:r>
    </w:p>
    <w:p w14:paraId="2EEFE6A3" w14:textId="77777777" w:rsidR="00D63A62" w:rsidRDefault="00D63A62" w:rsidP="000C399A">
      <w:pPr>
        <w:rPr>
          <w:b w:val="0"/>
          <w:lang w:val="en-GB"/>
        </w:rPr>
      </w:pPr>
    </w:p>
    <w:p w14:paraId="172582FD" w14:textId="0C6AE030" w:rsidR="00D63A62" w:rsidRDefault="00D63A62" w:rsidP="00D63A62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>- Pacchetto di riecerca ARP arriva allo Swithc0</w:t>
      </w:r>
      <w:r>
        <w:rPr>
          <w:b w:val="0"/>
          <w:bCs/>
          <w:highlight w:val="yellow"/>
          <w:lang w:val="it-IT"/>
        </w:rPr>
        <w:t>3</w:t>
      </w:r>
      <w:r w:rsidRPr="004A6784">
        <w:rPr>
          <w:b w:val="0"/>
          <w:bCs/>
          <w:highlight w:val="yellow"/>
          <w:lang w:val="it-IT"/>
        </w:rPr>
        <w:t>:</w:t>
      </w:r>
    </w:p>
    <w:p w14:paraId="151EDD75" w14:textId="4FFB8E4E" w:rsidR="00D63A62" w:rsidRPr="00D63A62" w:rsidRDefault="00D63A62" w:rsidP="00D63A62">
      <w:pPr>
        <w:rPr>
          <w:b w:val="0"/>
          <w:lang w:val="en-GB"/>
        </w:rPr>
      </w:pPr>
      <w:r w:rsidRPr="00311FF6">
        <w:rPr>
          <w:b w:val="0"/>
        </w:rPr>
        <w:t>0. GigabitEthernet0/</w:t>
      </w:r>
      <w:r>
        <w:rPr>
          <w:b w:val="0"/>
        </w:rPr>
        <w:t>1</w:t>
      </w:r>
      <w:r w:rsidRPr="00311FF6">
        <w:rPr>
          <w:b w:val="0"/>
        </w:rPr>
        <w:t xml:space="preserve"> receives the frame.</w:t>
      </w:r>
    </w:p>
    <w:p w14:paraId="5C229829" w14:textId="77777777" w:rsidR="00D63A62" w:rsidRPr="004A6784" w:rsidRDefault="00D63A62" w:rsidP="00D63A62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1. The frame source MAC address does not exist in the MAC table of Switch. Switch adds a new MAC entry to its table.</w:t>
      </w:r>
    </w:p>
    <w:p w14:paraId="363441C0" w14:textId="77777777" w:rsidR="00D63A62" w:rsidRPr="004A6784" w:rsidRDefault="00D63A62" w:rsidP="00D63A62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2. The frame destination MAC address is broadcast. The Switch processes the frame.</w:t>
      </w:r>
    </w:p>
    <w:p w14:paraId="0DCB28F6" w14:textId="77777777" w:rsidR="00D63A62" w:rsidRPr="004A6784" w:rsidRDefault="00D63A62" w:rsidP="00D63A62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3. The frame's destination MAC address matches the receiving port's MAC address, the broadcast address, or a multicast address.</w:t>
      </w:r>
    </w:p>
    <w:p w14:paraId="45EF2069" w14:textId="77777777" w:rsidR="00D63A62" w:rsidRPr="004A6784" w:rsidRDefault="00D63A62" w:rsidP="00D63A62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4. The device decapsulates the PDU from the Ethernet frame.</w:t>
      </w:r>
    </w:p>
    <w:p w14:paraId="01BB3B15" w14:textId="77777777" w:rsidR="00D63A62" w:rsidRPr="004A6784" w:rsidRDefault="00D63A62" w:rsidP="00D63A62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t>5. The frame is an ARP frame. The ARP process processes it.</w:t>
      </w:r>
    </w:p>
    <w:p w14:paraId="06D64D6E" w14:textId="77777777" w:rsidR="00D63A62" w:rsidRDefault="00D63A62" w:rsidP="00D63A62">
      <w:pPr>
        <w:rPr>
          <w:b w:val="0"/>
          <w:bCs/>
          <w:lang w:val="en-GB"/>
        </w:rPr>
      </w:pPr>
      <w:r w:rsidRPr="004A6784">
        <w:rPr>
          <w:b w:val="0"/>
          <w:bCs/>
          <w:lang w:val="en-GB"/>
        </w:rPr>
        <w:lastRenderedPageBreak/>
        <w:t>6. The active VLAN interface is not up. The ARP process ignores the frame.</w:t>
      </w:r>
    </w:p>
    <w:p w14:paraId="4F44A2C7" w14:textId="77777777" w:rsidR="00D63A62" w:rsidRDefault="00D63A62" w:rsidP="000C399A">
      <w:pPr>
        <w:rPr>
          <w:b w:val="0"/>
          <w:lang w:val="en-GB"/>
        </w:rPr>
      </w:pPr>
    </w:p>
    <w:p w14:paraId="2AB8D847" w14:textId="6E145847" w:rsidR="00D63A62" w:rsidRDefault="00D63A62" w:rsidP="00D63A62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>- Pacchetto di riecerca ARP viene inviato sulle porte Eth attive</w:t>
      </w:r>
      <w:r>
        <w:rPr>
          <w:b w:val="0"/>
          <w:bCs/>
          <w:highlight w:val="yellow"/>
          <w:lang w:val="it-IT"/>
        </w:rPr>
        <w:t xml:space="preserve"> dello Switch0</w:t>
      </w:r>
      <w:r>
        <w:rPr>
          <w:b w:val="0"/>
          <w:bCs/>
          <w:highlight w:val="yellow"/>
          <w:lang w:val="it-IT"/>
        </w:rPr>
        <w:t>3</w:t>
      </w:r>
      <w:r w:rsidRPr="004A6784">
        <w:rPr>
          <w:b w:val="0"/>
          <w:bCs/>
          <w:highlight w:val="yellow"/>
          <w:lang w:val="it-IT"/>
        </w:rPr>
        <w:t>:</w:t>
      </w:r>
    </w:p>
    <w:p w14:paraId="104DD4E4" w14:textId="77777777" w:rsidR="00D63A62" w:rsidRDefault="00D63A62" w:rsidP="00D63A62">
      <w:pPr>
        <w:rPr>
          <w:b w:val="0"/>
        </w:rPr>
      </w:pPr>
      <w:r>
        <w:rPr>
          <w:b w:val="0"/>
        </w:rPr>
        <w:t>0</w:t>
      </w:r>
      <w:r w:rsidRPr="00311FF6">
        <w:rPr>
          <w:b w:val="0"/>
        </w:rPr>
        <w:t>. This is a broadcast frame. The Switch sends out the frame to all ports in the same VLAN except the receiving port.</w:t>
      </w:r>
    </w:p>
    <w:p w14:paraId="1E8B17C3" w14:textId="1D8B8ECF" w:rsidR="00D63A62" w:rsidRPr="00D63A62" w:rsidRDefault="00D63A62" w:rsidP="00D63A62">
      <w:pPr>
        <w:rPr>
          <w:b w:val="0"/>
          <w:lang w:val="it-IT"/>
        </w:rPr>
      </w:pPr>
      <w:r w:rsidRPr="00D63A62">
        <w:rPr>
          <w:b w:val="0"/>
          <w:lang w:val="it-IT"/>
        </w:rPr>
        <w:t>(Sara sicuro uno dei d</w:t>
      </w:r>
      <w:r>
        <w:rPr>
          <w:b w:val="0"/>
          <w:lang w:val="it-IT"/>
        </w:rPr>
        <w:t>ue pc collegati alle seguenti porte dello switch03)</w:t>
      </w:r>
    </w:p>
    <w:p w14:paraId="14ECF20B" w14:textId="77777777" w:rsidR="00D63A62" w:rsidRPr="00D63A62" w:rsidRDefault="00D63A62" w:rsidP="00D63A62">
      <w:pPr>
        <w:rPr>
          <w:b w:val="0"/>
          <w:lang w:val="en-GB"/>
        </w:rPr>
      </w:pPr>
      <w:r w:rsidRPr="00D63A62">
        <w:rPr>
          <w:b w:val="0"/>
          <w:lang w:val="en-GB"/>
        </w:rPr>
        <w:t>1. FastEthernet0/1 sends out the frame.</w:t>
      </w:r>
    </w:p>
    <w:p w14:paraId="5CF47EFF" w14:textId="3CECF615" w:rsidR="00D63A62" w:rsidRDefault="00D63A62" w:rsidP="000C399A">
      <w:pPr>
        <w:rPr>
          <w:b w:val="0"/>
          <w:lang w:val="en-GB"/>
        </w:rPr>
      </w:pPr>
      <w:r w:rsidRPr="00D63A62">
        <w:rPr>
          <w:b w:val="0"/>
          <w:lang w:val="en-GB"/>
        </w:rPr>
        <w:t>2. FastEthernet0/2 sends out the frame.</w:t>
      </w:r>
      <w:r>
        <w:rPr>
          <w:b w:val="0"/>
          <w:lang w:val="en-GB"/>
        </w:rPr>
        <w:t xml:space="preserve"> </w:t>
      </w:r>
    </w:p>
    <w:p w14:paraId="2D10D428" w14:textId="77777777" w:rsidR="009C45CA" w:rsidRDefault="009C45CA" w:rsidP="000C399A">
      <w:pPr>
        <w:rPr>
          <w:b w:val="0"/>
          <w:lang w:val="en-GB"/>
        </w:rPr>
      </w:pPr>
    </w:p>
    <w:p w14:paraId="3653CA7B" w14:textId="6AA3823E" w:rsidR="009C45CA" w:rsidRPr="009C45CA" w:rsidRDefault="009C45CA" w:rsidP="000C399A">
      <w:pPr>
        <w:rPr>
          <w:b w:val="0"/>
          <w:bCs/>
          <w:lang w:val="it-IT"/>
        </w:rPr>
      </w:pPr>
      <w:r w:rsidRPr="009C45CA">
        <w:rPr>
          <w:rFonts w:ascii="Segoe UI Emoji" w:hAnsi="Segoe UI Emoji" w:cs="Segoe UI Emoji"/>
          <w:b w:val="0"/>
          <w:bCs/>
          <w:highlight w:val="yellow"/>
          <w:lang w:val="it-IT"/>
        </w:rPr>
        <w:t>❌</w:t>
      </w:r>
      <w:r w:rsidRPr="009C45CA">
        <w:rPr>
          <w:b w:val="0"/>
          <w:bCs/>
          <w:highlight w:val="yellow"/>
          <w:lang w:val="it-IT"/>
        </w:rPr>
        <w:t>- Pacchetto di riecerca ARP arriva al</w:t>
      </w:r>
      <w:r w:rsidRPr="009C45CA">
        <w:rPr>
          <w:b w:val="0"/>
          <w:bCs/>
          <w:highlight w:val="yellow"/>
          <w:lang w:val="it-IT"/>
        </w:rPr>
        <w:t xml:space="preserve"> PC: </w:t>
      </w:r>
      <w:r w:rsidRPr="009C45CA">
        <w:rPr>
          <w:b w:val="0"/>
          <w:bCs/>
          <w:highlight w:val="yellow"/>
          <w:lang w:val="it-IT"/>
        </w:rPr>
        <w:t>192.168.100.20/24</w:t>
      </w:r>
    </w:p>
    <w:p w14:paraId="2F8C392F" w14:textId="4BDA232D" w:rsidR="009C45CA" w:rsidRPr="009C45CA" w:rsidRDefault="009C45CA" w:rsidP="000C399A">
      <w:pPr>
        <w:rPr>
          <w:b w:val="0"/>
        </w:rPr>
      </w:pPr>
      <w:r w:rsidRPr="009C45CA">
        <w:rPr>
          <w:b w:val="0"/>
        </w:rPr>
        <w:t>0</w:t>
      </w:r>
      <w:r w:rsidRPr="009C45CA">
        <w:rPr>
          <w:b w:val="0"/>
        </w:rPr>
        <w:t>. FastEthernet0 receives the frame</w:t>
      </w:r>
    </w:p>
    <w:p w14:paraId="1CA6BC3E" w14:textId="77777777" w:rsidR="009C45CA" w:rsidRPr="009C45CA" w:rsidRDefault="009C45CA" w:rsidP="009C45CA">
      <w:pPr>
        <w:rPr>
          <w:b w:val="0"/>
          <w:bCs/>
          <w:lang w:val="en-GB"/>
        </w:rPr>
      </w:pPr>
      <w:r w:rsidRPr="009C45CA">
        <w:rPr>
          <w:b w:val="0"/>
          <w:bCs/>
          <w:lang w:val="en-GB"/>
        </w:rPr>
        <w:t>1. The frame's destination MAC address matches the receiving port's MAC address, the broadcast address, or a multicast address.</w:t>
      </w:r>
    </w:p>
    <w:p w14:paraId="4390675F" w14:textId="77777777" w:rsidR="009C45CA" w:rsidRPr="009C45CA" w:rsidRDefault="009C45CA" w:rsidP="009C45CA">
      <w:pPr>
        <w:rPr>
          <w:b w:val="0"/>
          <w:bCs/>
          <w:lang w:val="en-GB"/>
        </w:rPr>
      </w:pPr>
      <w:r w:rsidRPr="009C45CA">
        <w:rPr>
          <w:b w:val="0"/>
          <w:bCs/>
          <w:lang w:val="en-GB"/>
        </w:rPr>
        <w:t>2. The device decapsulates the PDU from the Ethernet frame.</w:t>
      </w:r>
    </w:p>
    <w:p w14:paraId="15DA80FB" w14:textId="77777777" w:rsidR="009C45CA" w:rsidRPr="009C45CA" w:rsidRDefault="009C45CA" w:rsidP="009C45CA">
      <w:pPr>
        <w:rPr>
          <w:b w:val="0"/>
          <w:bCs/>
          <w:lang w:val="en-GB"/>
        </w:rPr>
      </w:pPr>
      <w:r w:rsidRPr="009C45CA">
        <w:rPr>
          <w:b w:val="0"/>
          <w:bCs/>
          <w:lang w:val="en-GB"/>
        </w:rPr>
        <w:t>3. The frame is an ARP frame. The ARP process processes it.</w:t>
      </w:r>
    </w:p>
    <w:p w14:paraId="7A92CC03" w14:textId="77777777" w:rsidR="009C45CA" w:rsidRPr="009C45CA" w:rsidRDefault="009C45CA" w:rsidP="009C45CA">
      <w:pPr>
        <w:rPr>
          <w:b w:val="0"/>
          <w:bCs/>
          <w:lang w:val="en-GB"/>
        </w:rPr>
      </w:pPr>
      <w:r w:rsidRPr="009C45CA">
        <w:rPr>
          <w:b w:val="0"/>
          <w:bCs/>
          <w:lang w:val="en-GB"/>
        </w:rPr>
        <w:t>4. The ARP frame is a request.</w:t>
      </w:r>
    </w:p>
    <w:p w14:paraId="6CA97D15" w14:textId="77777777" w:rsidR="009C45CA" w:rsidRPr="009C45CA" w:rsidRDefault="009C45CA" w:rsidP="009C45CA">
      <w:pPr>
        <w:rPr>
          <w:b w:val="0"/>
          <w:bCs/>
          <w:lang w:val="en-GB"/>
        </w:rPr>
      </w:pPr>
      <w:r w:rsidRPr="009C45CA">
        <w:rPr>
          <w:b w:val="0"/>
          <w:bCs/>
          <w:lang w:val="en-GB"/>
        </w:rPr>
        <w:t xml:space="preserve">5. </w:t>
      </w:r>
      <w:r w:rsidRPr="009C45CA">
        <w:rPr>
          <w:b w:val="0"/>
          <w:bCs/>
          <w:color w:val="EE0000"/>
          <w:lang w:val="en-GB"/>
        </w:rPr>
        <w:t>The ARP request's target IP address does not match the receiving port's IP address.</w:t>
      </w:r>
    </w:p>
    <w:p w14:paraId="133A5AF4" w14:textId="3D308158" w:rsidR="009C45CA" w:rsidRDefault="009C45CA" w:rsidP="009C45CA">
      <w:pPr>
        <w:rPr>
          <w:b w:val="0"/>
          <w:bCs/>
          <w:lang w:val="en-GB"/>
        </w:rPr>
      </w:pPr>
      <w:r w:rsidRPr="009C45CA">
        <w:rPr>
          <w:b w:val="0"/>
          <w:bCs/>
          <w:lang w:val="en-GB"/>
        </w:rPr>
        <w:t xml:space="preserve">6. </w:t>
      </w:r>
      <w:r w:rsidRPr="009C45CA">
        <w:rPr>
          <w:b w:val="0"/>
          <w:bCs/>
          <w:color w:val="EE0000"/>
          <w:lang w:val="en-GB"/>
        </w:rPr>
        <w:t>The ARP process drops the frame.</w:t>
      </w:r>
    </w:p>
    <w:p w14:paraId="116C72DC" w14:textId="77777777" w:rsidR="009C45CA" w:rsidRDefault="009C45CA" w:rsidP="009C45CA">
      <w:pPr>
        <w:rPr>
          <w:b w:val="0"/>
          <w:bCs/>
          <w:lang w:val="en-GB"/>
        </w:rPr>
      </w:pPr>
    </w:p>
    <w:p w14:paraId="23EA5D77" w14:textId="6FCFDC7C" w:rsidR="009C45CA" w:rsidRPr="009C45CA" w:rsidRDefault="009C45CA" w:rsidP="009C45CA">
      <w:pPr>
        <w:rPr>
          <w:b w:val="0"/>
          <w:bCs/>
          <w:lang w:val="it-IT"/>
        </w:rPr>
      </w:pPr>
      <w:r>
        <w:rPr>
          <w:rFonts w:ascii="Segoe UI Emoji" w:hAnsi="Segoe UI Emoji" w:cs="Segoe UI Emoji"/>
          <w:b w:val="0"/>
          <w:bCs/>
          <w:highlight w:val="yellow"/>
          <w:lang w:val="it-IT"/>
        </w:rPr>
        <w:t>✅</w:t>
      </w:r>
      <w:r w:rsidRPr="009C45CA">
        <w:rPr>
          <w:b w:val="0"/>
          <w:bCs/>
          <w:highlight w:val="yellow"/>
          <w:lang w:val="it-IT"/>
        </w:rPr>
        <w:t>- Pacchetto di riecerca ARP arriva al PC: 192.168.100.</w:t>
      </w:r>
      <w:r>
        <w:rPr>
          <w:b w:val="0"/>
          <w:bCs/>
          <w:highlight w:val="yellow"/>
          <w:lang w:val="it-IT"/>
        </w:rPr>
        <w:t>11</w:t>
      </w:r>
      <w:r w:rsidRPr="009C45CA">
        <w:rPr>
          <w:b w:val="0"/>
          <w:bCs/>
          <w:highlight w:val="yellow"/>
          <w:lang w:val="it-IT"/>
        </w:rPr>
        <w:t>/24</w:t>
      </w:r>
    </w:p>
    <w:p w14:paraId="71106A0E" w14:textId="77777777" w:rsidR="009C45CA" w:rsidRDefault="009C45CA" w:rsidP="009C45CA">
      <w:pPr>
        <w:rPr>
          <w:b w:val="0"/>
        </w:rPr>
      </w:pPr>
      <w:r w:rsidRPr="009C45CA">
        <w:rPr>
          <w:b w:val="0"/>
        </w:rPr>
        <w:t>0. FastEthernet0 receives the frame</w:t>
      </w:r>
    </w:p>
    <w:p w14:paraId="60751656" w14:textId="77777777" w:rsidR="009C45CA" w:rsidRPr="009C45CA" w:rsidRDefault="009C45CA" w:rsidP="009C45CA">
      <w:pPr>
        <w:rPr>
          <w:b w:val="0"/>
          <w:lang w:val="en-GB"/>
        </w:rPr>
      </w:pPr>
      <w:r w:rsidRPr="009C45CA">
        <w:rPr>
          <w:b w:val="0"/>
          <w:lang w:val="en-GB"/>
        </w:rPr>
        <w:t>1. The frame's destination MAC address matches the receiving port's MAC address, the broadcast address, or a multicast address.</w:t>
      </w:r>
    </w:p>
    <w:p w14:paraId="06E6BCE2" w14:textId="77777777" w:rsidR="009C45CA" w:rsidRPr="009C45CA" w:rsidRDefault="009C45CA" w:rsidP="009C45CA">
      <w:pPr>
        <w:rPr>
          <w:b w:val="0"/>
          <w:lang w:val="en-GB"/>
        </w:rPr>
      </w:pPr>
      <w:r w:rsidRPr="009C45CA">
        <w:rPr>
          <w:b w:val="0"/>
          <w:lang w:val="en-GB"/>
        </w:rPr>
        <w:t>2. The device decapsulates the PDU from the Ethernet frame.</w:t>
      </w:r>
    </w:p>
    <w:p w14:paraId="5CE8E332" w14:textId="77777777" w:rsidR="009C45CA" w:rsidRPr="009C45CA" w:rsidRDefault="009C45CA" w:rsidP="009C45CA">
      <w:pPr>
        <w:rPr>
          <w:b w:val="0"/>
          <w:lang w:val="en-GB"/>
        </w:rPr>
      </w:pPr>
      <w:r w:rsidRPr="009C45CA">
        <w:rPr>
          <w:b w:val="0"/>
          <w:lang w:val="en-GB"/>
        </w:rPr>
        <w:t>3. The frame is an ARP frame. The ARP process processes it.</w:t>
      </w:r>
    </w:p>
    <w:p w14:paraId="6D60DEBC" w14:textId="77777777" w:rsidR="009C45CA" w:rsidRPr="009C45CA" w:rsidRDefault="009C45CA" w:rsidP="009C45CA">
      <w:pPr>
        <w:rPr>
          <w:b w:val="0"/>
          <w:lang w:val="en-GB"/>
        </w:rPr>
      </w:pPr>
      <w:r w:rsidRPr="009C45CA">
        <w:rPr>
          <w:b w:val="0"/>
          <w:lang w:val="en-GB"/>
        </w:rPr>
        <w:t>4. The ARP frame is a request.</w:t>
      </w:r>
    </w:p>
    <w:p w14:paraId="384DCFE1" w14:textId="77777777" w:rsidR="009C45CA" w:rsidRPr="009C45CA" w:rsidRDefault="009C45CA" w:rsidP="009C45CA">
      <w:pPr>
        <w:rPr>
          <w:b w:val="0"/>
          <w:color w:val="EE0000"/>
          <w:lang w:val="en-GB"/>
        </w:rPr>
      </w:pPr>
      <w:r w:rsidRPr="009C45CA">
        <w:rPr>
          <w:b w:val="0"/>
          <w:lang w:val="en-GB"/>
        </w:rPr>
        <w:t xml:space="preserve">5. </w:t>
      </w:r>
      <w:r w:rsidRPr="009C45CA">
        <w:rPr>
          <w:b w:val="0"/>
          <w:color w:val="00B050"/>
          <w:lang w:val="en-GB"/>
        </w:rPr>
        <w:t>The ARP request's target IP address matches the receiving port's IP address.</w:t>
      </w:r>
    </w:p>
    <w:p w14:paraId="0A333BA8" w14:textId="1C2CAEB3" w:rsidR="009C45CA" w:rsidRDefault="009C45CA" w:rsidP="009C45CA">
      <w:pPr>
        <w:rPr>
          <w:b w:val="0"/>
          <w:color w:val="00B050"/>
          <w:lang w:val="en-GB"/>
        </w:rPr>
      </w:pPr>
      <w:r w:rsidRPr="009C45CA">
        <w:rPr>
          <w:b w:val="0"/>
          <w:lang w:val="en-GB"/>
        </w:rPr>
        <w:t xml:space="preserve">6. </w:t>
      </w:r>
      <w:r w:rsidRPr="009C45CA">
        <w:rPr>
          <w:b w:val="0"/>
          <w:color w:val="00B050"/>
          <w:lang w:val="en-GB"/>
        </w:rPr>
        <w:t>The ARP process updates the ARP table with received information.</w:t>
      </w:r>
    </w:p>
    <w:p w14:paraId="10DDDB12" w14:textId="77777777" w:rsidR="009C45CA" w:rsidRDefault="009C45CA" w:rsidP="009C45CA">
      <w:pPr>
        <w:rPr>
          <w:b w:val="0"/>
          <w:color w:val="00B050"/>
          <w:lang w:val="en-GB"/>
        </w:rPr>
      </w:pPr>
    </w:p>
    <w:p w14:paraId="7BC09FD4" w14:textId="0367D6DF" w:rsidR="009C45CA" w:rsidRPr="009C45CA" w:rsidRDefault="009C45CA" w:rsidP="009C45CA">
      <w:pPr>
        <w:rPr>
          <w:b w:val="0"/>
          <w:bCs/>
          <w:lang w:val="it-IT"/>
        </w:rPr>
      </w:pPr>
      <w:r w:rsidRPr="009C45CA">
        <w:rPr>
          <w:b w:val="0"/>
          <w:bCs/>
          <w:highlight w:val="yellow"/>
          <w:lang w:val="it-IT"/>
        </w:rPr>
        <w:t>- Pacchetto di riecerca ARP arriva al PC: 192.168.100.</w:t>
      </w:r>
      <w:r>
        <w:rPr>
          <w:b w:val="0"/>
          <w:bCs/>
          <w:highlight w:val="yellow"/>
          <w:lang w:val="it-IT"/>
        </w:rPr>
        <w:t>11</w:t>
      </w:r>
      <w:r w:rsidRPr="009C45CA">
        <w:rPr>
          <w:b w:val="0"/>
          <w:bCs/>
          <w:highlight w:val="yellow"/>
          <w:lang w:val="it-IT"/>
        </w:rPr>
        <w:t>/24</w:t>
      </w:r>
    </w:p>
    <w:p w14:paraId="245D5910" w14:textId="29421C4E" w:rsidR="009C45CA" w:rsidRPr="009C45CA" w:rsidRDefault="009C45CA" w:rsidP="009C45CA">
      <w:pPr>
        <w:rPr>
          <w:b w:val="0"/>
          <w:color w:val="00B050"/>
          <w:lang w:val="en-GB"/>
        </w:rPr>
      </w:pPr>
      <w:r>
        <w:rPr>
          <w:b w:val="0"/>
          <w:lang w:val="en-GB"/>
        </w:rPr>
        <w:t>0</w:t>
      </w:r>
      <w:r w:rsidRPr="009C45CA">
        <w:rPr>
          <w:b w:val="0"/>
          <w:lang w:val="en-GB"/>
        </w:rPr>
        <w:t xml:space="preserve">. </w:t>
      </w:r>
      <w:r w:rsidRPr="009C45CA">
        <w:rPr>
          <w:b w:val="0"/>
          <w:color w:val="00B050"/>
          <w:lang w:val="en-GB"/>
        </w:rPr>
        <w:t>The ARP process replies to the request with the receiving port's MAC address.</w:t>
      </w:r>
    </w:p>
    <w:p w14:paraId="2C2E8871" w14:textId="4D3AD9AE" w:rsidR="009C45CA" w:rsidRDefault="009C45CA" w:rsidP="009C45CA">
      <w:pPr>
        <w:rPr>
          <w:b w:val="0"/>
          <w:color w:val="00B050"/>
          <w:lang w:val="en-GB"/>
        </w:rPr>
      </w:pPr>
      <w:r>
        <w:rPr>
          <w:b w:val="0"/>
          <w:lang w:val="en-GB"/>
        </w:rPr>
        <w:t>1</w:t>
      </w:r>
      <w:r w:rsidRPr="009C45CA">
        <w:rPr>
          <w:b w:val="0"/>
          <w:lang w:val="en-GB"/>
        </w:rPr>
        <w:t>.</w:t>
      </w:r>
      <w:r w:rsidRPr="009C45CA">
        <w:rPr>
          <w:b w:val="0"/>
          <w:color w:val="00B050"/>
          <w:lang w:val="en-GB"/>
        </w:rPr>
        <w:t>The device encapsulates the PDU into an Ethernet frame.</w:t>
      </w:r>
    </w:p>
    <w:p w14:paraId="279AE143" w14:textId="11A4C6B9" w:rsidR="009C45CA" w:rsidRDefault="009C45CA" w:rsidP="009C45CA">
      <w:pPr>
        <w:rPr>
          <w:b w:val="0"/>
          <w:bCs/>
        </w:rPr>
      </w:pPr>
      <w:r>
        <w:rPr>
          <w:b w:val="0"/>
          <w:bCs/>
        </w:rPr>
        <w:t>2</w:t>
      </w:r>
      <w:r w:rsidRPr="009C45CA">
        <w:rPr>
          <w:b w:val="0"/>
          <w:bCs/>
        </w:rPr>
        <w:t>. FastEthernet0 sends out the frame.</w:t>
      </w:r>
    </w:p>
    <w:p w14:paraId="4A31F278" w14:textId="7279EAC7" w:rsidR="00580590" w:rsidRDefault="00580590" w:rsidP="00580590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lastRenderedPageBreak/>
        <w:t>- Pacchetto di riecerca ARP arriva allo Swithc0</w:t>
      </w:r>
      <w:r w:rsidR="00354714">
        <w:rPr>
          <w:b w:val="0"/>
          <w:bCs/>
          <w:highlight w:val="yellow"/>
          <w:lang w:val="it-IT"/>
        </w:rPr>
        <w:t>3</w:t>
      </w:r>
      <w:r w:rsidRPr="004A6784">
        <w:rPr>
          <w:b w:val="0"/>
          <w:bCs/>
          <w:highlight w:val="yellow"/>
          <w:lang w:val="it-IT"/>
        </w:rPr>
        <w:t>:</w:t>
      </w:r>
    </w:p>
    <w:p w14:paraId="0A3ED020" w14:textId="486EFBDC" w:rsidR="00580590" w:rsidRDefault="00580590" w:rsidP="00354714">
      <w:pPr>
        <w:rPr>
          <w:b w:val="0"/>
          <w:bCs/>
          <w:lang w:val="it-IT"/>
        </w:rPr>
      </w:pPr>
      <w:r w:rsidRPr="00354714">
        <w:rPr>
          <w:b w:val="0"/>
          <w:lang w:val="it-IT"/>
        </w:rPr>
        <w:t xml:space="preserve">0. </w:t>
      </w:r>
      <w:r w:rsidR="00354714" w:rsidRPr="00354714">
        <w:rPr>
          <w:b w:val="0"/>
          <w:bCs/>
          <w:lang w:val="it-IT"/>
        </w:rPr>
        <w:t>FastEthernet0/1 receives the frame</w:t>
      </w:r>
    </w:p>
    <w:p w14:paraId="774D0060" w14:textId="77777777" w:rsidR="00354714" w:rsidRPr="00354714" w:rsidRDefault="00354714" w:rsidP="00354714">
      <w:pPr>
        <w:rPr>
          <w:b w:val="0"/>
          <w:bCs/>
          <w:lang w:val="en-GB"/>
        </w:rPr>
      </w:pPr>
      <w:r w:rsidRPr="00354714">
        <w:rPr>
          <w:b w:val="0"/>
          <w:bCs/>
          <w:lang w:val="en-GB"/>
        </w:rPr>
        <w:t>1. The frame source MAC address does not exist in the MAC table of Switch. Switch adds a new MAC entry to its table.</w:t>
      </w:r>
    </w:p>
    <w:p w14:paraId="5D49935C" w14:textId="6014519E" w:rsidR="00354714" w:rsidRDefault="00354714" w:rsidP="00354714">
      <w:pPr>
        <w:rPr>
          <w:b w:val="0"/>
          <w:bCs/>
          <w:lang w:val="en-GB"/>
        </w:rPr>
      </w:pPr>
      <w:r w:rsidRPr="00354714">
        <w:rPr>
          <w:b w:val="0"/>
          <w:bCs/>
          <w:lang w:val="en-GB"/>
        </w:rPr>
        <w:t>2. This is a unicast frame. Switch looks in its MAC table for the destination MAC address.</w:t>
      </w:r>
    </w:p>
    <w:p w14:paraId="6B98A96A" w14:textId="77777777" w:rsidR="00354714" w:rsidRPr="00354714" w:rsidRDefault="00354714" w:rsidP="00354714">
      <w:pPr>
        <w:rPr>
          <w:b w:val="0"/>
          <w:bCs/>
          <w:lang w:val="en-GB"/>
        </w:rPr>
      </w:pPr>
    </w:p>
    <w:p w14:paraId="094D8C14" w14:textId="0968ABE9" w:rsidR="00354714" w:rsidRDefault="00580590" w:rsidP="00354714">
      <w:pPr>
        <w:rPr>
          <w:b w:val="0"/>
          <w:bCs/>
          <w:highlight w:val="yellow"/>
          <w:lang w:val="it-IT"/>
        </w:rPr>
      </w:pPr>
      <w:r w:rsidRPr="004A6784">
        <w:rPr>
          <w:b w:val="0"/>
          <w:bCs/>
          <w:highlight w:val="yellow"/>
          <w:lang w:val="it-IT"/>
        </w:rPr>
        <w:t xml:space="preserve">- Pacchetto di riecerca ARP viene inviato sulle porte Eth </w:t>
      </w:r>
      <w:r w:rsidR="00354714">
        <w:rPr>
          <w:b w:val="0"/>
          <w:bCs/>
          <w:highlight w:val="yellow"/>
          <w:lang w:val="it-IT"/>
        </w:rPr>
        <w:t>da dove era arrivato l’ARP:</w:t>
      </w:r>
    </w:p>
    <w:p w14:paraId="113A768D" w14:textId="77777777" w:rsidR="00354714" w:rsidRPr="00354714" w:rsidRDefault="00354714" w:rsidP="00354714">
      <w:pPr>
        <w:rPr>
          <w:b w:val="0"/>
          <w:lang w:val="it-IT"/>
        </w:rPr>
      </w:pPr>
      <w:r w:rsidRPr="00354714">
        <w:rPr>
          <w:b w:val="0"/>
          <w:lang w:val="it-IT"/>
        </w:rPr>
        <w:t>Quando arriva l’ARP Reply (unicast):</w:t>
      </w:r>
    </w:p>
    <w:p w14:paraId="0AE2C1A2" w14:textId="77777777" w:rsidR="00354714" w:rsidRPr="00354714" w:rsidRDefault="00354714" w:rsidP="00354714">
      <w:pPr>
        <w:numPr>
          <w:ilvl w:val="0"/>
          <w:numId w:val="3"/>
        </w:numPr>
        <w:rPr>
          <w:b w:val="0"/>
          <w:lang w:val="it-IT"/>
        </w:rPr>
      </w:pPr>
      <w:r w:rsidRPr="00354714">
        <w:rPr>
          <w:b w:val="0"/>
          <w:lang w:val="it-IT"/>
        </w:rPr>
        <w:t>lo switch impara il MAC → porta → VLAN</w:t>
      </w:r>
    </w:p>
    <w:p w14:paraId="382B0CEF" w14:textId="77777777" w:rsidR="00354714" w:rsidRPr="00354714" w:rsidRDefault="00354714" w:rsidP="00354714">
      <w:pPr>
        <w:numPr>
          <w:ilvl w:val="0"/>
          <w:numId w:val="3"/>
        </w:numPr>
        <w:rPr>
          <w:b w:val="0"/>
          <w:lang w:val="en-GB"/>
        </w:rPr>
      </w:pPr>
      <w:r w:rsidRPr="00354714">
        <w:rPr>
          <w:b w:val="0"/>
          <w:lang w:val="en-GB"/>
        </w:rPr>
        <w:t xml:space="preserve">lo </w:t>
      </w:r>
      <w:proofErr w:type="spellStart"/>
      <w:r w:rsidRPr="00354714">
        <w:rPr>
          <w:b w:val="0"/>
          <w:lang w:val="en-GB"/>
        </w:rPr>
        <w:t>salva</w:t>
      </w:r>
      <w:proofErr w:type="spellEnd"/>
      <w:r w:rsidRPr="00354714">
        <w:rPr>
          <w:b w:val="0"/>
          <w:lang w:val="en-GB"/>
        </w:rPr>
        <w:t xml:space="preserve"> </w:t>
      </w:r>
      <w:proofErr w:type="spellStart"/>
      <w:r w:rsidRPr="00354714">
        <w:rPr>
          <w:b w:val="0"/>
          <w:lang w:val="en-GB"/>
        </w:rPr>
        <w:t>nella</w:t>
      </w:r>
      <w:proofErr w:type="spellEnd"/>
      <w:r w:rsidRPr="00354714">
        <w:rPr>
          <w:b w:val="0"/>
          <w:lang w:val="en-GB"/>
        </w:rPr>
        <w:t xml:space="preserve"> CAM table</w:t>
      </w:r>
    </w:p>
    <w:p w14:paraId="26C30B6E" w14:textId="27553F88" w:rsidR="00580590" w:rsidRPr="00354714" w:rsidRDefault="00354714" w:rsidP="00580590">
      <w:pPr>
        <w:numPr>
          <w:ilvl w:val="0"/>
          <w:numId w:val="3"/>
        </w:numPr>
        <w:rPr>
          <w:b w:val="0"/>
          <w:lang w:val="it-IT"/>
        </w:rPr>
      </w:pPr>
      <w:r w:rsidRPr="00354714">
        <w:rPr>
          <w:b w:val="0"/>
          <w:lang w:val="it-IT"/>
        </w:rPr>
        <w:t xml:space="preserve">da lì in poi niente più broadcast inutili </w:t>
      </w:r>
      <w:r w:rsidRPr="00354714">
        <w:rPr>
          <w:rFonts w:ascii="Segoe UI Emoji" w:hAnsi="Segoe UI Emoji" w:cs="Segoe UI Emoji"/>
          <w:b w:val="0"/>
          <w:lang w:val="en-GB"/>
        </w:rPr>
        <w:t>🎯</w:t>
      </w:r>
    </w:p>
    <w:p w14:paraId="5389D256" w14:textId="1AD66B26" w:rsidR="00354714" w:rsidRPr="00354714" w:rsidRDefault="00354714" w:rsidP="00354714">
      <w:pPr>
        <w:pStyle w:val="ListParagraph"/>
        <w:numPr>
          <w:ilvl w:val="0"/>
          <w:numId w:val="4"/>
        </w:numPr>
        <w:rPr>
          <w:b w:val="0"/>
          <w:lang w:val="it-IT"/>
        </w:rPr>
      </w:pPr>
      <w:r w:rsidRPr="00354714">
        <w:rPr>
          <w:b w:val="0"/>
          <w:lang w:val="en-GB"/>
        </w:rPr>
        <w:t xml:space="preserve">The outgoing port is a trunk port and the incoming port VLAN number is allowed in the trunk. </w:t>
      </w:r>
      <w:r w:rsidRPr="00354714">
        <w:rPr>
          <w:b w:val="0"/>
          <w:lang w:val="it-IT"/>
        </w:rPr>
        <w:t>Switch sends out the frame to that port.</w:t>
      </w:r>
      <w:r w:rsidRPr="00354714">
        <w:rPr>
          <w:b w:val="0"/>
          <w:lang w:val="it-IT"/>
        </w:rPr>
        <w:t xml:space="preserve">( </w:t>
      </w:r>
      <w:r w:rsidRPr="00354714">
        <w:rPr>
          <w:b w:val="0"/>
          <w:lang w:val="it-IT"/>
        </w:rPr>
        <w:t>“Questo frame appartiene a una VLAN che su quel trunk è permessa, quindi lo mando anche lì.”</w:t>
      </w:r>
      <w:r w:rsidRPr="00354714">
        <w:rPr>
          <w:b w:val="0"/>
          <w:lang w:val="it-IT"/>
        </w:rPr>
        <w:t>)</w:t>
      </w:r>
    </w:p>
    <w:p w14:paraId="3E54FBE8" w14:textId="260E11BB" w:rsidR="00354714" w:rsidRPr="00354714" w:rsidRDefault="00354714" w:rsidP="00354714">
      <w:pPr>
        <w:pStyle w:val="ListParagraph"/>
        <w:numPr>
          <w:ilvl w:val="0"/>
          <w:numId w:val="4"/>
        </w:numPr>
        <w:rPr>
          <w:b w:val="0"/>
          <w:bCs/>
          <w:lang w:val="it-IT"/>
        </w:rPr>
      </w:pPr>
      <w:r w:rsidRPr="00354714">
        <w:rPr>
          <w:b w:val="0"/>
          <w:bCs/>
          <w:lang w:val="it-IT"/>
        </w:rPr>
        <w:t>GigabitEthernet0/1 sends out the frame.</w:t>
      </w:r>
      <w:r w:rsidRPr="00354714">
        <w:rPr>
          <w:b w:val="0"/>
          <w:bCs/>
          <w:lang w:val="it-IT"/>
        </w:rPr>
        <w:t>( non invia in broadcast a tutte le porte attive sta volta)</w:t>
      </w:r>
    </w:p>
    <w:p w14:paraId="305ACA42" w14:textId="77777777" w:rsidR="00354714" w:rsidRDefault="00354714" w:rsidP="00354714">
      <w:pPr>
        <w:rPr>
          <w:b w:val="0"/>
          <w:bCs/>
          <w:lang w:val="it-IT"/>
        </w:rPr>
      </w:pPr>
    </w:p>
    <w:p w14:paraId="0D804900" w14:textId="77777777" w:rsidR="00354714" w:rsidRDefault="00354714" w:rsidP="00354714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t>- Pacchetto di riecerca ARP arriva allo Swithc0</w:t>
      </w:r>
      <w:r>
        <w:rPr>
          <w:b w:val="0"/>
          <w:bCs/>
          <w:highlight w:val="yellow"/>
          <w:lang w:val="it-IT"/>
        </w:rPr>
        <w:t>2</w:t>
      </w:r>
      <w:r w:rsidRPr="004A6784">
        <w:rPr>
          <w:b w:val="0"/>
          <w:bCs/>
          <w:highlight w:val="yellow"/>
          <w:lang w:val="it-IT"/>
        </w:rPr>
        <w:t>:</w:t>
      </w:r>
    </w:p>
    <w:p w14:paraId="172BDAA9" w14:textId="5991DB8E" w:rsidR="00354714" w:rsidRPr="00354714" w:rsidRDefault="00354714" w:rsidP="00354714">
      <w:pPr>
        <w:rPr>
          <w:b w:val="0"/>
          <w:bCs/>
          <w:lang w:val="en-GB"/>
        </w:rPr>
      </w:pPr>
      <w:r w:rsidRPr="00D96587">
        <w:rPr>
          <w:b w:val="0"/>
          <w:bCs/>
        </w:rPr>
        <w:t>0</w:t>
      </w:r>
      <w:r w:rsidRPr="00D96587">
        <w:rPr>
          <w:b w:val="0"/>
          <w:bCs/>
        </w:rPr>
        <w:t>. GigabitEthernet0/2 sends out the frame.</w:t>
      </w:r>
      <w:r>
        <w:br/>
      </w:r>
      <w:r w:rsidRPr="00354714">
        <w:rPr>
          <w:b w:val="0"/>
          <w:bCs/>
          <w:lang w:val="en-GB"/>
        </w:rPr>
        <w:t>1. The frame source MAC address does not exist in the MAC table of Switch. Switch adds a new MAC entry to its table.</w:t>
      </w:r>
    </w:p>
    <w:p w14:paraId="08703FFE" w14:textId="77777777" w:rsidR="00354714" w:rsidRDefault="00354714" w:rsidP="00354714">
      <w:pPr>
        <w:rPr>
          <w:b w:val="0"/>
          <w:bCs/>
          <w:lang w:val="en-GB"/>
        </w:rPr>
      </w:pPr>
      <w:r w:rsidRPr="00354714">
        <w:rPr>
          <w:b w:val="0"/>
          <w:bCs/>
          <w:lang w:val="en-GB"/>
        </w:rPr>
        <w:t>2. This is a unicast frame. Switch looks in its MAC table for the destination MAC address.</w:t>
      </w:r>
    </w:p>
    <w:p w14:paraId="35900C94" w14:textId="77777777" w:rsidR="00630D39" w:rsidRPr="00354714" w:rsidRDefault="00630D39" w:rsidP="00354714">
      <w:pPr>
        <w:rPr>
          <w:b w:val="0"/>
          <w:bCs/>
          <w:lang w:val="en-GB"/>
        </w:rPr>
      </w:pPr>
    </w:p>
    <w:p w14:paraId="05702295" w14:textId="77777777" w:rsidR="00354714" w:rsidRDefault="00354714" w:rsidP="00354714">
      <w:pPr>
        <w:rPr>
          <w:b w:val="0"/>
          <w:bCs/>
          <w:highlight w:val="yellow"/>
          <w:lang w:val="it-IT"/>
        </w:rPr>
      </w:pPr>
      <w:r w:rsidRPr="004A6784">
        <w:rPr>
          <w:b w:val="0"/>
          <w:bCs/>
          <w:highlight w:val="yellow"/>
          <w:lang w:val="it-IT"/>
        </w:rPr>
        <w:t xml:space="preserve">- Pacchetto di riecerca ARP viene inviato sulle porte Eth </w:t>
      </w:r>
      <w:r>
        <w:rPr>
          <w:b w:val="0"/>
          <w:bCs/>
          <w:highlight w:val="yellow"/>
          <w:lang w:val="it-IT"/>
        </w:rPr>
        <w:t>da dove era arrivato l’ARP:</w:t>
      </w:r>
    </w:p>
    <w:p w14:paraId="06BBD735" w14:textId="77777777" w:rsidR="00D96587" w:rsidRDefault="00D96587" w:rsidP="00D96587">
      <w:pPr>
        <w:rPr>
          <w:b w:val="0"/>
          <w:bCs/>
          <w:lang w:val="en-GB"/>
        </w:rPr>
      </w:pPr>
      <w:r w:rsidRPr="00D96587">
        <w:rPr>
          <w:b w:val="0"/>
          <w:bCs/>
          <w:lang w:val="en-GB"/>
        </w:rPr>
        <w:t>1. The outgoing port is a trunk port and the incoming port VLAN number is allowed in the trunk. Switch sends out the frame to that port.</w:t>
      </w:r>
    </w:p>
    <w:p w14:paraId="4407593A" w14:textId="1222F3A9" w:rsidR="00D96587" w:rsidRDefault="00D96587" w:rsidP="00D96587">
      <w:pPr>
        <w:rPr>
          <w:b w:val="0"/>
        </w:rPr>
      </w:pPr>
      <w:r w:rsidRPr="00D96587">
        <w:rPr>
          <w:b w:val="0"/>
        </w:rPr>
        <w:t>2</w:t>
      </w:r>
      <w:r w:rsidRPr="00D96587">
        <w:rPr>
          <w:b w:val="0"/>
        </w:rPr>
        <w:t>. GigabitEthernet0/2 sends out the frame.</w:t>
      </w:r>
    </w:p>
    <w:p w14:paraId="6387E0FE" w14:textId="77777777" w:rsidR="00D96587" w:rsidRDefault="00D96587" w:rsidP="00D96587">
      <w:pPr>
        <w:rPr>
          <w:b w:val="0"/>
        </w:rPr>
      </w:pPr>
    </w:p>
    <w:p w14:paraId="7FA8DE51" w14:textId="77777777" w:rsidR="00630D39" w:rsidRDefault="00630D39" w:rsidP="00D96587">
      <w:pPr>
        <w:rPr>
          <w:b w:val="0"/>
          <w:bCs/>
          <w:highlight w:val="yellow"/>
          <w:lang w:val="it-IT"/>
        </w:rPr>
      </w:pPr>
    </w:p>
    <w:p w14:paraId="36B5E584" w14:textId="77777777" w:rsidR="00630D39" w:rsidRDefault="00630D39" w:rsidP="00D96587">
      <w:pPr>
        <w:rPr>
          <w:b w:val="0"/>
          <w:bCs/>
          <w:highlight w:val="yellow"/>
          <w:lang w:val="it-IT"/>
        </w:rPr>
      </w:pPr>
    </w:p>
    <w:p w14:paraId="674C2D3C" w14:textId="77777777" w:rsidR="00630D39" w:rsidRDefault="00630D39" w:rsidP="00D96587">
      <w:pPr>
        <w:rPr>
          <w:b w:val="0"/>
          <w:bCs/>
          <w:highlight w:val="yellow"/>
          <w:lang w:val="it-IT"/>
        </w:rPr>
      </w:pPr>
    </w:p>
    <w:p w14:paraId="48597F2D" w14:textId="7B32CF6B" w:rsidR="00D96587" w:rsidRDefault="00D96587" w:rsidP="00D96587">
      <w:pPr>
        <w:rPr>
          <w:b w:val="0"/>
          <w:bCs/>
          <w:lang w:val="it-IT"/>
        </w:rPr>
      </w:pPr>
      <w:r w:rsidRPr="004A6784">
        <w:rPr>
          <w:b w:val="0"/>
          <w:bCs/>
          <w:highlight w:val="yellow"/>
          <w:lang w:val="it-IT"/>
        </w:rPr>
        <w:lastRenderedPageBreak/>
        <w:t>- Pacchetto di riecerca ARP arriva allo Swithc0</w:t>
      </w:r>
      <w:r>
        <w:rPr>
          <w:b w:val="0"/>
          <w:bCs/>
          <w:highlight w:val="yellow"/>
          <w:lang w:val="it-IT"/>
        </w:rPr>
        <w:t>3</w:t>
      </w:r>
      <w:r w:rsidRPr="004A6784">
        <w:rPr>
          <w:b w:val="0"/>
          <w:bCs/>
          <w:highlight w:val="yellow"/>
          <w:lang w:val="it-IT"/>
        </w:rPr>
        <w:t>:</w:t>
      </w:r>
    </w:p>
    <w:p w14:paraId="2C70C1B5" w14:textId="70562167" w:rsidR="00D96587" w:rsidRPr="00354714" w:rsidRDefault="00D96587" w:rsidP="00D96587">
      <w:pPr>
        <w:rPr>
          <w:b w:val="0"/>
          <w:bCs/>
          <w:lang w:val="en-GB"/>
        </w:rPr>
      </w:pPr>
      <w:r w:rsidRPr="00D96587">
        <w:rPr>
          <w:b w:val="0"/>
          <w:bCs/>
        </w:rPr>
        <w:t>0. GigabitEthernet0/</w:t>
      </w:r>
      <w:r>
        <w:rPr>
          <w:b w:val="0"/>
          <w:bCs/>
        </w:rPr>
        <w:t>1</w:t>
      </w:r>
      <w:r w:rsidRPr="00D96587">
        <w:rPr>
          <w:b w:val="0"/>
          <w:bCs/>
        </w:rPr>
        <w:t xml:space="preserve"> sends out the frame.</w:t>
      </w:r>
      <w:r>
        <w:br/>
      </w:r>
      <w:r w:rsidRPr="00354714">
        <w:rPr>
          <w:b w:val="0"/>
          <w:bCs/>
          <w:lang w:val="en-GB"/>
        </w:rPr>
        <w:t>1. The frame source MAC address does not exist in the MAC table of Switch. Switch adds a new MAC entry to its table.</w:t>
      </w:r>
    </w:p>
    <w:p w14:paraId="7CC406DB" w14:textId="77777777" w:rsidR="00D96587" w:rsidRDefault="00D96587" w:rsidP="00D96587">
      <w:pPr>
        <w:rPr>
          <w:b w:val="0"/>
          <w:bCs/>
          <w:lang w:val="en-GB"/>
        </w:rPr>
      </w:pPr>
      <w:r w:rsidRPr="00354714">
        <w:rPr>
          <w:b w:val="0"/>
          <w:bCs/>
          <w:lang w:val="en-GB"/>
        </w:rPr>
        <w:t>2. This is a unicast frame. Switch looks in its MAC table for the destination MAC address.</w:t>
      </w:r>
    </w:p>
    <w:p w14:paraId="0747F20E" w14:textId="77777777" w:rsidR="00D96587" w:rsidRPr="00354714" w:rsidRDefault="00D96587" w:rsidP="00D96587">
      <w:pPr>
        <w:rPr>
          <w:b w:val="0"/>
          <w:bCs/>
          <w:lang w:val="en-GB"/>
        </w:rPr>
      </w:pPr>
    </w:p>
    <w:p w14:paraId="6E1DA52D" w14:textId="77777777" w:rsidR="00D96587" w:rsidRDefault="00D96587" w:rsidP="00D96587">
      <w:pPr>
        <w:rPr>
          <w:b w:val="0"/>
          <w:bCs/>
          <w:highlight w:val="yellow"/>
          <w:lang w:val="it-IT"/>
        </w:rPr>
      </w:pPr>
      <w:r w:rsidRPr="004A6784">
        <w:rPr>
          <w:b w:val="0"/>
          <w:bCs/>
          <w:highlight w:val="yellow"/>
          <w:lang w:val="it-IT"/>
        </w:rPr>
        <w:t xml:space="preserve">- Pacchetto di riecerca ARP viene inviato sulle porte Eth </w:t>
      </w:r>
      <w:r>
        <w:rPr>
          <w:b w:val="0"/>
          <w:bCs/>
          <w:highlight w:val="yellow"/>
          <w:lang w:val="it-IT"/>
        </w:rPr>
        <w:t>da dove era arrivato l’ARP:</w:t>
      </w:r>
    </w:p>
    <w:p w14:paraId="084A5F73" w14:textId="327F1335" w:rsidR="00630D39" w:rsidRPr="00630D39" w:rsidRDefault="00630D39" w:rsidP="00D96587">
      <w:pPr>
        <w:rPr>
          <w:b w:val="0"/>
        </w:rPr>
      </w:pPr>
      <w:r w:rsidRPr="00630D39">
        <w:rPr>
          <w:b w:val="0"/>
        </w:rPr>
        <w:t>0</w:t>
      </w:r>
      <w:r w:rsidRPr="00630D39">
        <w:rPr>
          <w:b w:val="0"/>
        </w:rPr>
        <w:t>. The outgoing port is an access port. Switch sends the frame out that port.</w:t>
      </w:r>
    </w:p>
    <w:p w14:paraId="23C7F046" w14:textId="44017DF8" w:rsidR="00D96587" w:rsidRDefault="00D96587" w:rsidP="00D96587">
      <w:pPr>
        <w:rPr>
          <w:b w:val="0"/>
          <w:bCs/>
          <w:lang w:val="it-IT"/>
        </w:rPr>
      </w:pPr>
      <w:r w:rsidRPr="00630D39">
        <w:rPr>
          <w:b w:val="0"/>
          <w:bCs/>
          <w:lang w:val="it-IT"/>
        </w:rPr>
        <w:t xml:space="preserve">1. </w:t>
      </w:r>
      <w:r w:rsidRPr="00D96587">
        <w:rPr>
          <w:b w:val="0"/>
          <w:bCs/>
          <w:lang w:val="it-IT"/>
        </w:rPr>
        <w:t>FastEthernet0/6 sends out the frame.</w:t>
      </w:r>
      <w:r w:rsidRPr="00D96587">
        <w:rPr>
          <w:b w:val="0"/>
          <w:bCs/>
          <w:lang w:val="it-IT"/>
        </w:rPr>
        <w:t>(Verso il PC che ha richiest</w:t>
      </w:r>
      <w:r>
        <w:rPr>
          <w:b w:val="0"/>
          <w:bCs/>
          <w:lang w:val="it-IT"/>
        </w:rPr>
        <w:t>o la risoluzione ARP)</w:t>
      </w:r>
    </w:p>
    <w:p w14:paraId="3A322EDC" w14:textId="77777777" w:rsidR="00630D39" w:rsidRDefault="00630D39" w:rsidP="00D96587">
      <w:pPr>
        <w:rPr>
          <w:b w:val="0"/>
          <w:bCs/>
          <w:lang w:val="it-IT"/>
        </w:rPr>
      </w:pPr>
    </w:p>
    <w:p w14:paraId="7F78A2F9" w14:textId="20F23A41" w:rsidR="00630D39" w:rsidRPr="009C45CA" w:rsidRDefault="00630D39" w:rsidP="00630D39">
      <w:pPr>
        <w:rPr>
          <w:b w:val="0"/>
          <w:bCs/>
          <w:lang w:val="it-IT"/>
        </w:rPr>
      </w:pPr>
      <w:r>
        <w:rPr>
          <w:rFonts w:ascii="Segoe UI Emoji" w:hAnsi="Segoe UI Emoji" w:cs="Segoe UI Emoji"/>
          <w:b w:val="0"/>
          <w:bCs/>
          <w:highlight w:val="yellow"/>
          <w:lang w:val="it-IT"/>
        </w:rPr>
        <w:t>✅</w:t>
      </w:r>
      <w:r w:rsidRPr="009C45CA">
        <w:rPr>
          <w:b w:val="0"/>
          <w:bCs/>
          <w:highlight w:val="yellow"/>
          <w:lang w:val="it-IT"/>
        </w:rPr>
        <w:t>- Pacchetto di r</w:t>
      </w:r>
      <w:r>
        <w:rPr>
          <w:b w:val="0"/>
          <w:bCs/>
          <w:highlight w:val="yellow"/>
          <w:lang w:val="it-IT"/>
        </w:rPr>
        <w:t>eply</w:t>
      </w:r>
      <w:r w:rsidRPr="009C45CA">
        <w:rPr>
          <w:b w:val="0"/>
          <w:bCs/>
          <w:highlight w:val="yellow"/>
          <w:lang w:val="it-IT"/>
        </w:rPr>
        <w:t xml:space="preserve"> ARP arriva al PC: 192.168.100.</w:t>
      </w:r>
      <w:r>
        <w:rPr>
          <w:b w:val="0"/>
          <w:bCs/>
          <w:highlight w:val="yellow"/>
          <w:lang w:val="it-IT"/>
        </w:rPr>
        <w:t>30</w:t>
      </w:r>
      <w:r w:rsidRPr="009C45CA">
        <w:rPr>
          <w:b w:val="0"/>
          <w:bCs/>
          <w:highlight w:val="yellow"/>
          <w:lang w:val="it-IT"/>
        </w:rPr>
        <w:t>/24</w:t>
      </w:r>
    </w:p>
    <w:p w14:paraId="56791DCA" w14:textId="6F2C474F" w:rsidR="00630D39" w:rsidRDefault="00630D39" w:rsidP="00D96587">
      <w:pPr>
        <w:rPr>
          <w:b w:val="0"/>
        </w:rPr>
      </w:pPr>
      <w:r>
        <w:rPr>
          <w:b w:val="0"/>
        </w:rPr>
        <w:t>0</w:t>
      </w:r>
      <w:r w:rsidRPr="00630D39">
        <w:rPr>
          <w:b w:val="0"/>
        </w:rPr>
        <w:t>. FastEthernet0 receives the frame.</w:t>
      </w:r>
    </w:p>
    <w:p w14:paraId="3769C2EF" w14:textId="77777777" w:rsidR="00630D39" w:rsidRPr="00630D39" w:rsidRDefault="00630D39" w:rsidP="00630D39">
      <w:pPr>
        <w:rPr>
          <w:b w:val="0"/>
          <w:lang w:val="en-GB"/>
        </w:rPr>
      </w:pPr>
      <w:r w:rsidRPr="00630D39">
        <w:rPr>
          <w:b w:val="0"/>
          <w:lang w:val="en-GB"/>
        </w:rPr>
        <w:t>1. The frame's destination MAC address matches the receiving port's MAC address, the broadcast address, or a multicast address.</w:t>
      </w:r>
    </w:p>
    <w:p w14:paraId="6F682782" w14:textId="77777777" w:rsidR="00630D39" w:rsidRPr="00630D39" w:rsidRDefault="00630D39" w:rsidP="00630D39">
      <w:pPr>
        <w:rPr>
          <w:b w:val="0"/>
          <w:lang w:val="en-GB"/>
        </w:rPr>
      </w:pPr>
      <w:r w:rsidRPr="00630D39">
        <w:rPr>
          <w:b w:val="0"/>
          <w:lang w:val="en-GB"/>
        </w:rPr>
        <w:t>2. The device decapsulates the PDU from the Ethernet frame.</w:t>
      </w:r>
    </w:p>
    <w:p w14:paraId="09C09A85" w14:textId="77777777" w:rsidR="00630D39" w:rsidRPr="00630D39" w:rsidRDefault="00630D39" w:rsidP="00630D39">
      <w:pPr>
        <w:rPr>
          <w:b w:val="0"/>
          <w:lang w:val="en-GB"/>
        </w:rPr>
      </w:pPr>
      <w:r w:rsidRPr="00630D39">
        <w:rPr>
          <w:b w:val="0"/>
          <w:lang w:val="en-GB"/>
        </w:rPr>
        <w:t>3. The frame is an ARP frame. The ARP process processes it.</w:t>
      </w:r>
    </w:p>
    <w:p w14:paraId="3CF49032" w14:textId="77777777" w:rsidR="00630D39" w:rsidRPr="00630D39" w:rsidRDefault="00630D39" w:rsidP="00630D39">
      <w:pPr>
        <w:rPr>
          <w:b w:val="0"/>
          <w:lang w:val="en-GB"/>
        </w:rPr>
      </w:pPr>
      <w:r w:rsidRPr="00630D39">
        <w:rPr>
          <w:b w:val="0"/>
          <w:lang w:val="en-GB"/>
        </w:rPr>
        <w:t>4. The ARP frame is a reply.</w:t>
      </w:r>
    </w:p>
    <w:p w14:paraId="0D4CAAA1" w14:textId="77777777" w:rsidR="00630D39" w:rsidRPr="00630D39" w:rsidRDefault="00630D39" w:rsidP="00630D39">
      <w:pPr>
        <w:rPr>
          <w:b w:val="0"/>
          <w:lang w:val="en-GB"/>
        </w:rPr>
      </w:pPr>
      <w:r w:rsidRPr="00630D39">
        <w:rPr>
          <w:b w:val="0"/>
          <w:lang w:val="en-GB"/>
        </w:rPr>
        <w:t>5. The ARP process updates the ARP table with received information.</w:t>
      </w:r>
    </w:p>
    <w:p w14:paraId="1E78707E" w14:textId="77777777" w:rsidR="00354714" w:rsidRPr="00630D39" w:rsidRDefault="00354714" w:rsidP="00354714">
      <w:pPr>
        <w:rPr>
          <w:b w:val="0"/>
          <w:bCs/>
          <w:lang w:val="en-GB"/>
        </w:rPr>
      </w:pPr>
    </w:p>
    <w:p w14:paraId="4D1E8E9E" w14:textId="77777777" w:rsidR="00630D39" w:rsidRDefault="00630D39" w:rsidP="000C399A">
      <w:pPr>
        <w:rPr>
          <w:b w:val="0"/>
          <w:lang w:val="en-GB"/>
        </w:rPr>
      </w:pPr>
    </w:p>
    <w:p w14:paraId="2C8EA0C0" w14:textId="77777777" w:rsidR="00630D39" w:rsidRDefault="00630D39" w:rsidP="000C399A">
      <w:pPr>
        <w:rPr>
          <w:b w:val="0"/>
          <w:lang w:val="en-GB"/>
        </w:rPr>
      </w:pPr>
    </w:p>
    <w:p w14:paraId="4D7C6699" w14:textId="77777777" w:rsidR="00630D39" w:rsidRDefault="00630D39" w:rsidP="000C399A">
      <w:pPr>
        <w:rPr>
          <w:b w:val="0"/>
          <w:lang w:val="en-GB"/>
        </w:rPr>
      </w:pPr>
    </w:p>
    <w:p w14:paraId="0F9D5687" w14:textId="77777777" w:rsidR="00630D39" w:rsidRDefault="00630D39" w:rsidP="000C399A">
      <w:pPr>
        <w:rPr>
          <w:b w:val="0"/>
          <w:lang w:val="en-GB"/>
        </w:rPr>
      </w:pPr>
    </w:p>
    <w:p w14:paraId="0230E1C4" w14:textId="77777777" w:rsidR="00630D39" w:rsidRDefault="00630D39" w:rsidP="000C399A">
      <w:pPr>
        <w:rPr>
          <w:b w:val="0"/>
          <w:lang w:val="en-GB"/>
        </w:rPr>
      </w:pPr>
    </w:p>
    <w:p w14:paraId="6309B55F" w14:textId="77777777" w:rsidR="00630D39" w:rsidRDefault="00630D39" w:rsidP="000C399A">
      <w:pPr>
        <w:rPr>
          <w:b w:val="0"/>
          <w:lang w:val="en-GB"/>
        </w:rPr>
      </w:pPr>
    </w:p>
    <w:p w14:paraId="71EB4410" w14:textId="77777777" w:rsidR="00630D39" w:rsidRDefault="00630D39" w:rsidP="000C399A">
      <w:pPr>
        <w:rPr>
          <w:b w:val="0"/>
          <w:lang w:val="en-GB"/>
        </w:rPr>
      </w:pPr>
    </w:p>
    <w:p w14:paraId="155198D3" w14:textId="77777777" w:rsidR="00630D39" w:rsidRDefault="00630D39" w:rsidP="000C399A">
      <w:pPr>
        <w:rPr>
          <w:b w:val="0"/>
          <w:lang w:val="en-GB"/>
        </w:rPr>
      </w:pPr>
    </w:p>
    <w:p w14:paraId="1FC3B850" w14:textId="77777777" w:rsidR="00630D39" w:rsidRDefault="00630D39" w:rsidP="000C399A">
      <w:pPr>
        <w:rPr>
          <w:b w:val="0"/>
          <w:lang w:val="en-GB"/>
        </w:rPr>
      </w:pPr>
    </w:p>
    <w:p w14:paraId="5882BC5A" w14:textId="77777777" w:rsidR="00630D39" w:rsidRDefault="00630D39" w:rsidP="000C399A">
      <w:pPr>
        <w:rPr>
          <w:b w:val="0"/>
          <w:lang w:val="en-GB"/>
        </w:rPr>
      </w:pPr>
    </w:p>
    <w:p w14:paraId="234CFA6D" w14:textId="77777777" w:rsidR="00630D39" w:rsidRDefault="00630D39" w:rsidP="000C399A">
      <w:pPr>
        <w:rPr>
          <w:b w:val="0"/>
          <w:lang w:val="en-GB"/>
        </w:rPr>
      </w:pPr>
    </w:p>
    <w:p w14:paraId="5A7D8553" w14:textId="77777777" w:rsidR="00630D39" w:rsidRDefault="00630D39" w:rsidP="000C399A">
      <w:pPr>
        <w:rPr>
          <w:b w:val="0"/>
          <w:lang w:val="en-GB"/>
        </w:rPr>
      </w:pPr>
    </w:p>
    <w:p w14:paraId="2A5AECE4" w14:textId="77777777" w:rsidR="00630D39" w:rsidRDefault="00630D39" w:rsidP="000C399A">
      <w:pPr>
        <w:rPr>
          <w:b w:val="0"/>
          <w:lang w:val="en-GB"/>
        </w:rPr>
      </w:pPr>
    </w:p>
    <w:p w14:paraId="573C8FD8" w14:textId="1C70B19F" w:rsidR="00630D39" w:rsidRDefault="00630D39" w:rsidP="000C399A">
      <w:pPr>
        <w:rPr>
          <w:b w:val="0"/>
          <w:lang w:val="en-GB"/>
        </w:rPr>
      </w:pPr>
      <w:r w:rsidRPr="00630D39">
        <w:rPr>
          <w:b w:val="0"/>
          <w:lang w:val="en-GB"/>
        </w:rPr>
        <w:lastRenderedPageBreak/>
        <w:t>6. The ARP process takes out and sends buffer packets waiting for this ARP reply</w:t>
      </w:r>
      <w:r>
        <w:rPr>
          <w:b w:val="0"/>
          <w:lang w:val="en-GB"/>
        </w:rPr>
        <w:t>:</w:t>
      </w:r>
    </w:p>
    <w:p w14:paraId="43D1928B" w14:textId="5DF79A7F" w:rsidR="00D63A62" w:rsidRPr="00630D39" w:rsidRDefault="00630D39" w:rsidP="000C399A">
      <w:pPr>
        <w:rPr>
          <w:b w:val="0"/>
          <w:lang w:val="en-GB"/>
        </w:rPr>
      </w:pPr>
      <w:r w:rsidRPr="00630D39">
        <w:rPr>
          <w:b w:val="0"/>
          <w:lang w:val="en-GB"/>
        </w:rPr>
        <w:drawing>
          <wp:inline distT="0" distB="0" distL="0" distR="0" wp14:anchorId="590EFC98" wp14:editId="2EFD2BB6">
            <wp:extent cx="4740051" cy="5464013"/>
            <wp:effectExtent l="0" t="0" r="3810" b="3810"/>
            <wp:docPr id="18016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38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BDB4" w14:textId="77777777" w:rsidR="004014C7" w:rsidRDefault="004014C7" w:rsidP="000C399A">
      <w:pPr>
        <w:rPr>
          <w:lang w:val="it-IT"/>
        </w:rPr>
      </w:pPr>
    </w:p>
    <w:p w14:paraId="7AFA9D5D" w14:textId="77777777" w:rsidR="004014C7" w:rsidRDefault="004014C7" w:rsidP="000C399A">
      <w:pPr>
        <w:rPr>
          <w:lang w:val="it-IT"/>
        </w:rPr>
      </w:pPr>
    </w:p>
    <w:p w14:paraId="295AC826" w14:textId="77777777" w:rsidR="004014C7" w:rsidRDefault="004014C7" w:rsidP="000C399A">
      <w:pPr>
        <w:rPr>
          <w:lang w:val="it-IT"/>
        </w:rPr>
      </w:pPr>
    </w:p>
    <w:p w14:paraId="621AD02C" w14:textId="77777777" w:rsidR="004014C7" w:rsidRDefault="004014C7" w:rsidP="000C399A">
      <w:pPr>
        <w:rPr>
          <w:lang w:val="it-IT"/>
        </w:rPr>
      </w:pPr>
    </w:p>
    <w:p w14:paraId="5752054E" w14:textId="77777777" w:rsidR="004014C7" w:rsidRDefault="004014C7" w:rsidP="000C399A">
      <w:pPr>
        <w:rPr>
          <w:lang w:val="it-IT"/>
        </w:rPr>
      </w:pPr>
    </w:p>
    <w:p w14:paraId="7173894A" w14:textId="77777777" w:rsidR="004014C7" w:rsidRDefault="004014C7" w:rsidP="000C399A">
      <w:pPr>
        <w:rPr>
          <w:lang w:val="it-IT"/>
        </w:rPr>
      </w:pPr>
    </w:p>
    <w:p w14:paraId="1CBFD929" w14:textId="77777777" w:rsidR="004014C7" w:rsidRDefault="004014C7" w:rsidP="000C399A">
      <w:pPr>
        <w:rPr>
          <w:lang w:val="it-IT"/>
        </w:rPr>
      </w:pPr>
    </w:p>
    <w:p w14:paraId="5BF64EDE" w14:textId="77777777" w:rsidR="004014C7" w:rsidRDefault="004014C7" w:rsidP="000C399A">
      <w:pPr>
        <w:rPr>
          <w:lang w:val="it-IT"/>
        </w:rPr>
      </w:pPr>
    </w:p>
    <w:p w14:paraId="15DCBC94" w14:textId="77777777" w:rsidR="004014C7" w:rsidRDefault="004014C7" w:rsidP="000C399A">
      <w:pPr>
        <w:rPr>
          <w:lang w:val="it-IT"/>
        </w:rPr>
      </w:pPr>
    </w:p>
    <w:p w14:paraId="0B6B5C5E" w14:textId="77777777" w:rsidR="004014C7" w:rsidRDefault="004014C7" w:rsidP="000C399A">
      <w:pPr>
        <w:rPr>
          <w:lang w:val="it-IT"/>
        </w:rPr>
      </w:pPr>
    </w:p>
    <w:p w14:paraId="64348D70" w14:textId="1E7E149B" w:rsidR="004014C7" w:rsidRPr="004014C7" w:rsidRDefault="004014C7" w:rsidP="000C399A">
      <w:pPr>
        <w:rPr>
          <w:b w:val="0"/>
          <w:bCs/>
          <w:lang w:val="it-IT"/>
        </w:rPr>
      </w:pPr>
      <w:r w:rsidRPr="004014C7">
        <w:rPr>
          <w:b w:val="0"/>
          <w:bCs/>
          <w:lang w:val="it-IT"/>
        </w:rPr>
        <w:lastRenderedPageBreak/>
        <w:t>Nella Seguene Immagine Riportiamo direttamente la Reply del protocollo ICMP</w:t>
      </w:r>
    </w:p>
    <w:p w14:paraId="3F724ED2" w14:textId="3A8C5610" w:rsidR="004014C7" w:rsidRPr="004014C7" w:rsidRDefault="004014C7" w:rsidP="000C399A">
      <w:pPr>
        <w:rPr>
          <w:b w:val="0"/>
          <w:bCs/>
          <w:lang w:val="it-IT"/>
        </w:rPr>
      </w:pPr>
      <w:r w:rsidRPr="004014C7">
        <w:rPr>
          <w:b w:val="0"/>
          <w:bCs/>
          <w:lang w:val="it-IT"/>
        </w:rPr>
        <w:t xml:space="preserve">Senza dilungarci nel percorso del pacchetto </w:t>
      </w:r>
    </w:p>
    <w:p w14:paraId="72CB8D23" w14:textId="50CD9C86" w:rsidR="00997028" w:rsidRPr="00997028" w:rsidRDefault="00997028" w:rsidP="000C399A">
      <w:pPr>
        <w:rPr>
          <w:lang w:val="it-IT"/>
        </w:rPr>
      </w:pPr>
      <w:r w:rsidRPr="00997028">
        <w:rPr>
          <w:lang w:val="it-IT"/>
        </w:rPr>
        <w:drawing>
          <wp:inline distT="0" distB="0" distL="0" distR="0" wp14:anchorId="7E745008" wp14:editId="65338F1B">
            <wp:extent cx="6309360" cy="2767965"/>
            <wp:effectExtent l="0" t="0" r="0" b="0"/>
            <wp:docPr id="17618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59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864E" w14:textId="5EE0D40F" w:rsidR="000C399A" w:rsidRPr="000C399A" w:rsidRDefault="000C399A" w:rsidP="000C399A">
      <w:pPr>
        <w:pStyle w:val="Heading2"/>
        <w:rPr>
          <w:b/>
          <w:bCs/>
          <w:lang w:val="en-GB"/>
        </w:rPr>
      </w:pPr>
      <w:r w:rsidRPr="000C399A">
        <w:rPr>
          <w:b/>
          <w:bCs/>
          <w:lang w:val="en-GB"/>
        </w:rPr>
        <w:t>Cap</w:t>
      </w:r>
      <w:r w:rsidRPr="000C399A">
        <w:rPr>
          <w:b/>
          <w:bCs/>
          <w:lang w:val="en-GB"/>
        </w:rPr>
        <w:t>4</w:t>
      </w:r>
    </w:p>
    <w:p w14:paraId="31EA4414" w14:textId="2B9671B2" w:rsidR="00997028" w:rsidRDefault="00997028" w:rsidP="000C399A">
      <w:pPr>
        <w:rPr>
          <w:lang w:val="en-GB"/>
        </w:rPr>
      </w:pPr>
      <w:proofErr w:type="spellStart"/>
      <w:r w:rsidRPr="000C399A">
        <w:rPr>
          <w:lang w:val="en-GB"/>
        </w:rPr>
        <w:t>T</w:t>
      </w:r>
      <w:r w:rsidR="000C399A" w:rsidRPr="000C399A">
        <w:rPr>
          <w:lang w:val="en-GB"/>
        </w:rPr>
        <w:t>ect</w:t>
      </w:r>
      <w:proofErr w:type="spellEnd"/>
    </w:p>
    <w:p w14:paraId="34403627" w14:textId="110B48E8" w:rsidR="000C399A" w:rsidRPr="000C399A" w:rsidRDefault="000C399A" w:rsidP="000C399A">
      <w:pPr>
        <w:rPr>
          <w:lang w:val="en-GB"/>
        </w:rPr>
      </w:pPr>
    </w:p>
    <w:p w14:paraId="1A282DD7" w14:textId="77777777" w:rsidR="000C399A" w:rsidRPr="000C399A" w:rsidRDefault="000C399A" w:rsidP="00DF027C">
      <w:pPr>
        <w:rPr>
          <w:lang w:val="en-GB"/>
        </w:rPr>
      </w:pPr>
    </w:p>
    <w:sectPr w:rsidR="000C399A" w:rsidRPr="000C399A" w:rsidSect="00DF027C">
      <w:headerReference w:type="default" r:id="rId15"/>
      <w:footerReference w:type="default" r:id="rId16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8970E" w14:textId="77777777" w:rsidR="00BA3C99" w:rsidRDefault="00BA3C99">
      <w:r>
        <w:separator/>
      </w:r>
    </w:p>
    <w:p w14:paraId="3137D7D1" w14:textId="77777777" w:rsidR="00BA3C99" w:rsidRDefault="00BA3C99"/>
  </w:endnote>
  <w:endnote w:type="continuationSeparator" w:id="0">
    <w:p w14:paraId="4ED1AE65" w14:textId="77777777" w:rsidR="00BA3C99" w:rsidRDefault="00BA3C99">
      <w:r>
        <w:continuationSeparator/>
      </w:r>
    </w:p>
    <w:p w14:paraId="5D1C2DE2" w14:textId="77777777" w:rsidR="00BA3C99" w:rsidRDefault="00BA3C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732AC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39FB9D7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EF10" w14:textId="77777777" w:rsidR="00BA3C99" w:rsidRDefault="00BA3C99">
      <w:r>
        <w:separator/>
      </w:r>
    </w:p>
    <w:p w14:paraId="42F223CF" w14:textId="77777777" w:rsidR="00BA3C99" w:rsidRDefault="00BA3C99"/>
  </w:footnote>
  <w:footnote w:type="continuationSeparator" w:id="0">
    <w:p w14:paraId="704035F4" w14:textId="77777777" w:rsidR="00BA3C99" w:rsidRDefault="00BA3C99">
      <w:r>
        <w:continuationSeparator/>
      </w:r>
    </w:p>
    <w:p w14:paraId="6A62CF4B" w14:textId="77777777" w:rsidR="00BA3C99" w:rsidRDefault="00BA3C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3604643B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733E3F04" w14:textId="77777777" w:rsidR="00D077E9" w:rsidRDefault="00D077E9">
          <w:pPr>
            <w:pStyle w:val="Header"/>
          </w:pPr>
        </w:p>
      </w:tc>
    </w:tr>
  </w:tbl>
  <w:p w14:paraId="6185F4F0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3AE4"/>
    <w:multiLevelType w:val="hybridMultilevel"/>
    <w:tmpl w:val="6C28AE72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058CD"/>
    <w:multiLevelType w:val="multilevel"/>
    <w:tmpl w:val="0CC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005B3"/>
    <w:multiLevelType w:val="hybridMultilevel"/>
    <w:tmpl w:val="FFFFFFFF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FFB315D"/>
    <w:multiLevelType w:val="hybridMultilevel"/>
    <w:tmpl w:val="F4B0B28E"/>
    <w:lvl w:ilvl="0" w:tplc="FE8E47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089213">
    <w:abstractNumId w:val="2"/>
  </w:num>
  <w:num w:numId="2" w16cid:durableId="755175427">
    <w:abstractNumId w:val="3"/>
  </w:num>
  <w:num w:numId="3" w16cid:durableId="463155996">
    <w:abstractNumId w:val="1"/>
  </w:num>
  <w:num w:numId="4" w16cid:durableId="173369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1C"/>
    <w:rsid w:val="0002482E"/>
    <w:rsid w:val="00050324"/>
    <w:rsid w:val="000A0150"/>
    <w:rsid w:val="000C399A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1FF6"/>
    <w:rsid w:val="00312137"/>
    <w:rsid w:val="00330359"/>
    <w:rsid w:val="0033762F"/>
    <w:rsid w:val="00354714"/>
    <w:rsid w:val="00366C7E"/>
    <w:rsid w:val="00384EA3"/>
    <w:rsid w:val="003A39A1"/>
    <w:rsid w:val="003C2191"/>
    <w:rsid w:val="003D3863"/>
    <w:rsid w:val="004014C7"/>
    <w:rsid w:val="004110DE"/>
    <w:rsid w:val="0044085A"/>
    <w:rsid w:val="004A6784"/>
    <w:rsid w:val="004B21A5"/>
    <w:rsid w:val="005037F0"/>
    <w:rsid w:val="00516A86"/>
    <w:rsid w:val="005275F6"/>
    <w:rsid w:val="00572102"/>
    <w:rsid w:val="00580590"/>
    <w:rsid w:val="005F1BB0"/>
    <w:rsid w:val="00630D39"/>
    <w:rsid w:val="00656C4D"/>
    <w:rsid w:val="0067191C"/>
    <w:rsid w:val="006E5716"/>
    <w:rsid w:val="007302B3"/>
    <w:rsid w:val="00730733"/>
    <w:rsid w:val="00730E3A"/>
    <w:rsid w:val="00736AAF"/>
    <w:rsid w:val="00765B2A"/>
    <w:rsid w:val="00783A34"/>
    <w:rsid w:val="00795C08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97028"/>
    <w:rsid w:val="009C45CA"/>
    <w:rsid w:val="009C7720"/>
    <w:rsid w:val="00A23AFA"/>
    <w:rsid w:val="00A31B3E"/>
    <w:rsid w:val="00A532F3"/>
    <w:rsid w:val="00A8489E"/>
    <w:rsid w:val="00A97039"/>
    <w:rsid w:val="00AC29F3"/>
    <w:rsid w:val="00B231E5"/>
    <w:rsid w:val="00BA3C99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63A62"/>
    <w:rsid w:val="00D70D02"/>
    <w:rsid w:val="00D770C7"/>
    <w:rsid w:val="00D86945"/>
    <w:rsid w:val="00D90290"/>
    <w:rsid w:val="00D96587"/>
    <w:rsid w:val="00DD152F"/>
    <w:rsid w:val="00DE213F"/>
    <w:rsid w:val="00DF027C"/>
    <w:rsid w:val="00E00A32"/>
    <w:rsid w:val="00E22ACD"/>
    <w:rsid w:val="00E620B0"/>
    <w:rsid w:val="00E81B40"/>
    <w:rsid w:val="00E825FE"/>
    <w:rsid w:val="00EF555B"/>
    <w:rsid w:val="00F027BB"/>
    <w:rsid w:val="00F11DCF"/>
    <w:rsid w:val="00F162EA"/>
    <w:rsid w:val="00F52D27"/>
    <w:rsid w:val="00F6433E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36518"/>
  <w15:docId w15:val="{8CAA7932-8A54-4618-AECB-65C1B4B3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3547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4A67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471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354714"/>
    <w:rPr>
      <w:rFonts w:asciiTheme="majorHAnsi" w:eastAsiaTheme="majorEastAsia" w:hAnsiTheme="majorHAnsi" w:cstheme="majorBidi"/>
      <w:b/>
      <w:color w:val="012639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ne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B0F6A0941842CC9C0772193FACF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9345-7771-4E49-8E8F-732F36DEA6AC}"/>
      </w:docPartPr>
      <w:docPartBody>
        <w:p w:rsidR="00000000" w:rsidRDefault="00000000">
          <w:pPr>
            <w:pStyle w:val="73B0F6A0941842CC9C0772193FACFEB1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24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2012734AF0E6491E959E3939428EC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396CE-8522-4A21-AFA7-89AB13989626}"/>
      </w:docPartPr>
      <w:docPartBody>
        <w:p w:rsidR="00000000" w:rsidRDefault="00000000">
          <w:pPr>
            <w:pStyle w:val="2012734AF0E6491E959E3939428EC165"/>
          </w:pPr>
          <w:r>
            <w:t>COMPANY NAME</w:t>
          </w:r>
        </w:p>
      </w:docPartBody>
    </w:docPart>
    <w:docPart>
      <w:docPartPr>
        <w:name w:val="AB8EC4DC22934F11AB90697A40A78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DE401-2D9C-45F7-A291-D03E180A144B}"/>
      </w:docPartPr>
      <w:docPartBody>
        <w:p w:rsidR="00000000" w:rsidRDefault="00000000">
          <w:pPr>
            <w:pStyle w:val="AB8EC4DC22934F11AB90697A40A78E6C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E"/>
    <w:rsid w:val="003E7E42"/>
    <w:rsid w:val="00795C08"/>
    <w:rsid w:val="00FE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:lang w:val="en-US" w:eastAsia="en-US"/>
      <w14:ligatures w14:val="none"/>
    </w:rPr>
  </w:style>
  <w:style w:type="paragraph" w:customStyle="1" w:styleId="73B0F6A0941842CC9C0772193FACFEB1">
    <w:name w:val="73B0F6A0941842CC9C0772193FACFEB1"/>
  </w:style>
  <w:style w:type="paragraph" w:customStyle="1" w:styleId="2012734AF0E6491E959E3939428EC165">
    <w:name w:val="2012734AF0E6491E959E3939428EC165"/>
  </w:style>
  <w:style w:type="paragraph" w:customStyle="1" w:styleId="AB8EC4DC22934F11AB90697A40A78E6C">
    <w:name w:val="AB8EC4DC22934F11AB90697A40A78E6C"/>
  </w:style>
  <w:style w:type="paragraph" w:customStyle="1" w:styleId="4819A3D62E5848EAA2D38AF40871CA29">
    <w:name w:val="4819A3D62E5848EAA2D38AF40871CA29"/>
  </w:style>
  <w:style w:type="paragraph" w:customStyle="1" w:styleId="EF83D8C7A52F4E629345F09454065ABC">
    <w:name w:val="EF83D8C7A52F4E629345F09454065ABC"/>
  </w:style>
  <w:style w:type="paragraph" w:customStyle="1" w:styleId="F3BEA1065E734E96A15E647502A4519D">
    <w:name w:val="F3BEA1065E734E96A15E647502A4519D"/>
  </w:style>
  <w:style w:type="paragraph" w:customStyle="1" w:styleId="E33D5A26C6A34C68BF18CC3F98498A78">
    <w:name w:val="E33D5A26C6A34C68BF18CC3F98498A78"/>
  </w:style>
  <w:style w:type="paragraph" w:customStyle="1" w:styleId="2FCDCE59A4194FD981095503D30003D3">
    <w:name w:val="2FCDCE59A4194FD981095503D30003D3"/>
  </w:style>
  <w:style w:type="paragraph" w:customStyle="1" w:styleId="850DE7C86D894578AA9BE3F5A0C0C1EA">
    <w:name w:val="850DE7C86D894578AA9BE3F5A0C0C1EA"/>
    <w:rsid w:val="00FE2C8E"/>
  </w:style>
  <w:style w:type="paragraph" w:customStyle="1" w:styleId="5CFBA649936C449986A734EF03EC22F1">
    <w:name w:val="5CFBA649936C449986A734EF03EC22F1"/>
    <w:rsid w:val="00FE2C8E"/>
  </w:style>
  <w:style w:type="paragraph" w:customStyle="1" w:styleId="E344AA3994724A3D82C71A8F31E0491E">
    <w:name w:val="E344AA3994724A3D82C71A8F31E0491E"/>
    <w:rsid w:val="00FE2C8E"/>
  </w:style>
  <w:style w:type="paragraph" w:customStyle="1" w:styleId="96EA6B38C2CB4B6C8E38177752BB02B0">
    <w:name w:val="96EA6B38C2CB4B6C8E38177752BB02B0"/>
    <w:rsid w:val="00FE2C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Amin El Kassimi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Metro report.dotx</Template>
  <TotalTime>158</TotalTime>
  <Pages>11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Amin🦈 El</dc:creator>
  <cp:keywords/>
  <cp:lastModifiedBy>Amin🦈 El</cp:lastModifiedBy>
  <cp:revision>4</cp:revision>
  <cp:lastPrinted>2006-08-01T17:47:00Z</cp:lastPrinted>
  <dcterms:created xsi:type="dcterms:W3CDTF">2025-12-24T16:36:00Z</dcterms:created>
  <dcterms:modified xsi:type="dcterms:W3CDTF">2025-12-24T19:14:00Z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